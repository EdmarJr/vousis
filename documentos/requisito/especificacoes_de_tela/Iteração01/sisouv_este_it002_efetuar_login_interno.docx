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Pr="00FF0969" w:rsidRDefault="00867CCF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B768E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71.2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APhAIAABE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" stroked="f">
            <v:textbox>
              <w:txbxContent>
                <w:p w:rsidR="003522EA" w:rsidRPr="00B324BC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Sistema de Ouvidoria</w:t>
                  </w:r>
                </w:p>
                <w:p w:rsidR="003522EA" w:rsidRPr="00B324BC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3522EA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3522EA" w:rsidRPr="008E36BE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8E36BE">
                    <w:rPr>
                      <w:rFonts w:ascii="Arial (W1)" w:hAnsi="Arial (W1)"/>
                      <w:b/>
                      <w:color w:val="auto"/>
                      <w:sz w:val="36"/>
                    </w:rPr>
                    <w:t>Efetuar Login Interno</w:t>
                  </w:r>
                </w:p>
                <w:p w:rsidR="003522EA" w:rsidRPr="00B324BC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3522EA" w:rsidRPr="00B324BC" w:rsidRDefault="003522EA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ersão </w:t>
                  </w:r>
                  <w:r w:rsidR="008F35E8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1</w:t>
                  </w:r>
                  <w:r w:rsidRPr="00231C19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.</w:t>
                  </w:r>
                  <w:r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</w:t>
                  </w:r>
                  <w:r w:rsidR="008F35E8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1</w:t>
                  </w:r>
                </w:p>
                <w:p w:rsidR="003522EA" w:rsidRDefault="003522EA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605BAB" w:rsidRDefault="00605BAB">
      <w:pPr>
        <w:jc w:val="center"/>
        <w:rPr>
          <w:noProof/>
        </w:rPr>
      </w:pPr>
    </w:p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Default="00605BAB" w:rsidP="00605BAB">
      <w:pPr>
        <w:tabs>
          <w:tab w:val="left" w:pos="3725"/>
        </w:tabs>
      </w:pPr>
      <w:r>
        <w:tab/>
      </w:r>
    </w:p>
    <w:p w:rsidR="00605BAB" w:rsidRDefault="00605BAB" w:rsidP="00605BAB"/>
    <w:p w:rsidR="001E2036" w:rsidRPr="00605BAB" w:rsidRDefault="001E2036" w:rsidP="00605BAB">
      <w:pPr>
        <w:sectPr w:rsidR="001E2036" w:rsidRPr="00605BAB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07/04/2014</w:t>
            </w:r>
          </w:p>
        </w:tc>
        <w:tc>
          <w:tcPr>
            <w:tcW w:w="960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873131" w:rsidRDefault="009A13B9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Gisele </w:t>
            </w:r>
            <w:proofErr w:type="spellStart"/>
            <w:r>
              <w:rPr>
                <w:b w:val="0"/>
              </w:rPr>
              <w:t>Siqueira</w:t>
            </w:r>
            <w:proofErr w:type="spellEnd"/>
          </w:p>
        </w:tc>
      </w:tr>
      <w:tr w:rsidR="00203AE9" w:rsidRPr="000716E3">
        <w:trPr>
          <w:jc w:val="center"/>
        </w:trPr>
        <w:tc>
          <w:tcPr>
            <w:tcW w:w="1639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24/04/2014</w:t>
            </w:r>
          </w:p>
        </w:tc>
        <w:tc>
          <w:tcPr>
            <w:tcW w:w="96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7515A8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056612" w:rsidRPr="000716E3">
        <w:trPr>
          <w:jc w:val="center"/>
        </w:trPr>
        <w:tc>
          <w:tcPr>
            <w:tcW w:w="1639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30/04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7515A8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D853A2" w:rsidRPr="000716E3" w:rsidTr="0004439F">
        <w:trPr>
          <w:jc w:val="center"/>
        </w:trPr>
        <w:tc>
          <w:tcPr>
            <w:tcW w:w="1639" w:type="dxa"/>
          </w:tcPr>
          <w:p w:rsidR="00D853A2" w:rsidRDefault="00D853A2" w:rsidP="0099299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</w:t>
            </w:r>
            <w:r w:rsidR="00992991">
              <w:rPr>
                <w:b w:val="0"/>
              </w:rPr>
              <w:t>3</w:t>
            </w:r>
            <w:r>
              <w:rPr>
                <w:b w:val="0"/>
              </w:rPr>
              <w:t>/05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D853A2" w:rsidRDefault="00D853A2" w:rsidP="00D853A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0.03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853A2" w:rsidRPr="00D853A2" w:rsidRDefault="00D853A2" w:rsidP="0004439F">
            <w:pPr>
              <w:pStyle w:val="CTMISTabela"/>
              <w:rPr>
                <w:b w:val="0"/>
                <w:lang w:val="pt-BR"/>
              </w:rPr>
            </w:pPr>
            <w:r w:rsidRPr="00D853A2">
              <w:rPr>
                <w:b w:val="0"/>
                <w:lang w:val="pt-BR"/>
              </w:rPr>
              <w:t>Atualização do documento conforme as mudanças solicitadas em reuni</w:t>
            </w:r>
            <w:r>
              <w:rPr>
                <w:b w:val="0"/>
                <w:lang w:val="pt-BR"/>
              </w:rPr>
              <w:t>ão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D853A2" w:rsidRPr="000716E3" w:rsidRDefault="00D853A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0382A" w:rsidRPr="000716E3" w:rsidTr="009C0F49">
        <w:trPr>
          <w:jc w:val="center"/>
        </w:trPr>
        <w:tc>
          <w:tcPr>
            <w:tcW w:w="1639" w:type="dxa"/>
          </w:tcPr>
          <w:p w:rsidR="0020382A" w:rsidRDefault="0020382A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14/05/2014</w:t>
            </w:r>
          </w:p>
        </w:tc>
        <w:tc>
          <w:tcPr>
            <w:tcW w:w="960" w:type="dxa"/>
          </w:tcPr>
          <w:p w:rsidR="0020382A" w:rsidRDefault="0020382A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0.04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82A" w:rsidRPr="00D853A2" w:rsidRDefault="0020382A" w:rsidP="0020382A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revisão dos clientes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82A" w:rsidRPr="000716E3" w:rsidRDefault="0020382A" w:rsidP="009C0F49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C01C4" w:rsidRPr="000716E3" w:rsidTr="009C0F49">
        <w:trPr>
          <w:jc w:val="center"/>
        </w:trPr>
        <w:tc>
          <w:tcPr>
            <w:tcW w:w="1639" w:type="dxa"/>
          </w:tcPr>
          <w:p w:rsidR="002C01C4" w:rsidRDefault="002C01C4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05/06/2014</w:t>
            </w:r>
          </w:p>
        </w:tc>
        <w:tc>
          <w:tcPr>
            <w:tcW w:w="960" w:type="dxa"/>
          </w:tcPr>
          <w:p w:rsidR="002C01C4" w:rsidRDefault="002C01C4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0.05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C01C4" w:rsidRPr="00873131" w:rsidRDefault="002C01C4" w:rsidP="00596ABD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Atualização do documento conforme Parecer técnico da RSI encaminhado no dia 29/05/2014. </w:t>
            </w:r>
          </w:p>
        </w:tc>
        <w:tc>
          <w:tcPr>
            <w:tcW w:w="2040" w:type="dxa"/>
          </w:tcPr>
          <w:p w:rsidR="002C01C4" w:rsidRPr="000716E3" w:rsidRDefault="002C01C4" w:rsidP="00596ABD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C97A59" w:rsidRPr="000716E3" w:rsidTr="003522EA">
        <w:trPr>
          <w:jc w:val="center"/>
        </w:trPr>
        <w:tc>
          <w:tcPr>
            <w:tcW w:w="1639" w:type="dxa"/>
          </w:tcPr>
          <w:p w:rsidR="00C97A59" w:rsidRDefault="00C97A59" w:rsidP="003522E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31/07/2014</w:t>
            </w:r>
          </w:p>
        </w:tc>
        <w:tc>
          <w:tcPr>
            <w:tcW w:w="960" w:type="dxa"/>
          </w:tcPr>
          <w:p w:rsidR="00C97A59" w:rsidRDefault="00C97A59" w:rsidP="003522E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0.06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C97A59" w:rsidRDefault="00C97A59" w:rsidP="003522EA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reunião junto a RSI.</w:t>
            </w:r>
          </w:p>
        </w:tc>
        <w:tc>
          <w:tcPr>
            <w:tcW w:w="2040" w:type="dxa"/>
          </w:tcPr>
          <w:p w:rsidR="00C97A59" w:rsidRPr="00B4766D" w:rsidRDefault="00C97A59" w:rsidP="003522EA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BD1486" w:rsidRPr="000716E3" w:rsidTr="009C0F49">
        <w:trPr>
          <w:jc w:val="center"/>
        </w:trPr>
        <w:tc>
          <w:tcPr>
            <w:tcW w:w="1639" w:type="dxa"/>
          </w:tcPr>
          <w:p w:rsidR="00BD1486" w:rsidRDefault="00BD1486" w:rsidP="00AD7F9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02/09/2014</w:t>
            </w:r>
          </w:p>
        </w:tc>
        <w:tc>
          <w:tcPr>
            <w:tcW w:w="960" w:type="dxa"/>
          </w:tcPr>
          <w:p w:rsidR="00BD1486" w:rsidRDefault="00BD1486" w:rsidP="00AD7F9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BD1486" w:rsidRDefault="00BD1486" w:rsidP="00AD7F9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Documento homologado pelo cliente.</w:t>
            </w:r>
          </w:p>
        </w:tc>
        <w:tc>
          <w:tcPr>
            <w:tcW w:w="2040" w:type="dxa"/>
          </w:tcPr>
          <w:p w:rsidR="00BD1486" w:rsidRPr="00B4766D" w:rsidRDefault="00BD1486" w:rsidP="00AD7F9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BD1486" w:rsidRPr="000716E3" w:rsidTr="009C0F49">
        <w:trPr>
          <w:jc w:val="center"/>
        </w:trPr>
        <w:tc>
          <w:tcPr>
            <w:tcW w:w="1639" w:type="dxa"/>
          </w:tcPr>
          <w:p w:rsidR="00BD1486" w:rsidRDefault="00BD1486" w:rsidP="00AD7F9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17/09/2014</w:t>
            </w:r>
          </w:p>
        </w:tc>
        <w:tc>
          <w:tcPr>
            <w:tcW w:w="960" w:type="dxa"/>
          </w:tcPr>
          <w:p w:rsidR="00BD1486" w:rsidRDefault="00BD1486" w:rsidP="00BD14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BD1486" w:rsidRDefault="00BD1486" w:rsidP="00AD7F9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Regra de apresentação atualizada</w:t>
            </w:r>
            <w:r w:rsidR="006B1952">
              <w:rPr>
                <w:b w:val="0"/>
                <w:lang w:val="pt-BR"/>
              </w:rPr>
              <w:t xml:space="preserve"> e </w:t>
            </w:r>
            <w:r w:rsidR="006B1952" w:rsidRPr="006B1952">
              <w:rPr>
                <w:b w:val="0"/>
                <w:lang w:val="pt-BR"/>
              </w:rPr>
              <w:t>atualização do documento utilizando o mesmo template</w:t>
            </w:r>
            <w:r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BD1486" w:rsidRPr="00B4766D" w:rsidRDefault="00BD1486" w:rsidP="00AD7F9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007B83" w:rsidRDefault="00B768EA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4655568" w:history="1">
        <w:r w:rsidR="00007B83" w:rsidRPr="00C03231">
          <w:rPr>
            <w:rStyle w:val="Hyperlink"/>
          </w:rPr>
          <w:t>1.</w:t>
        </w:r>
        <w:r w:rsidR="00007B83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007B83" w:rsidRPr="00C03231">
          <w:rPr>
            <w:rStyle w:val="Hyperlink"/>
          </w:rPr>
          <w:t>INTRODUÇÃO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394655569" w:history="1">
        <w:r w:rsidR="00007B83" w:rsidRPr="00C03231">
          <w:rPr>
            <w:rStyle w:val="Hyperlink"/>
            <w:lang w:val="pt-PT"/>
          </w:rPr>
          <w:t>2.</w:t>
        </w:r>
        <w:r w:rsidR="00007B83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007B83" w:rsidRPr="00C03231">
          <w:rPr>
            <w:rStyle w:val="Hyperlink"/>
            <w:lang w:val="pt-PT"/>
          </w:rPr>
          <w:t>Detalhamento da Apresentação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0" w:history="1">
        <w:r w:rsidR="00007B83" w:rsidRPr="00C03231">
          <w:rPr>
            <w:rStyle w:val="Hyperlink"/>
          </w:rPr>
          <w:t>2.1</w:t>
        </w:r>
        <w:r w:rsidR="00007B83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007B83" w:rsidRPr="00C03231">
          <w:rPr>
            <w:rStyle w:val="Hyperlink"/>
            <w:lang w:val="pt-PT"/>
          </w:rPr>
          <w:t>Usuário</w:t>
        </w:r>
        <w:r w:rsidR="00007B83" w:rsidRPr="00C03231">
          <w:rPr>
            <w:rStyle w:val="Hyperlink"/>
          </w:rPr>
          <w:t>s / Atores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1" w:history="1">
        <w:r w:rsidR="00007B83" w:rsidRPr="00C03231">
          <w:rPr>
            <w:rStyle w:val="Hyperlink"/>
          </w:rPr>
          <w:t>2.2</w:t>
        </w:r>
        <w:r w:rsidR="00007B83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007B83" w:rsidRPr="00C03231">
          <w:rPr>
            <w:rStyle w:val="Hyperlink"/>
          </w:rPr>
          <w:t>Telas para efetuar Login Interno e Cadastramento de Usuário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2" w:history="1">
        <w:r w:rsidR="00007B83" w:rsidRPr="00C03231">
          <w:rPr>
            <w:rStyle w:val="Hyperlink"/>
          </w:rPr>
          <w:t>2.2.1. Tela Inicial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3" w:history="1">
        <w:r w:rsidR="00007B83" w:rsidRPr="00C03231">
          <w:rPr>
            <w:rStyle w:val="Hyperlink"/>
          </w:rPr>
          <w:t>2.2.2. Usuário e Senha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4" w:history="1">
        <w:r w:rsidR="00007B83" w:rsidRPr="00C03231">
          <w:rPr>
            <w:rStyle w:val="Hyperlink"/>
          </w:rPr>
          <w:t>2.2.3. Cadastro ou Consulta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5" w:history="1">
        <w:r w:rsidR="00007B83" w:rsidRPr="00C03231">
          <w:rPr>
            <w:rStyle w:val="Hyperlink"/>
          </w:rPr>
          <w:t>2.2.4. Quero me Cadastrar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07B83" w:rsidRDefault="00B768EA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6" w:history="1">
        <w:r w:rsidR="00007B83" w:rsidRPr="00C03231">
          <w:rPr>
            <w:rStyle w:val="Hyperlink"/>
          </w:rPr>
          <w:t>2.2.5. Esqueceu sua senha</w:t>
        </w:r>
        <w:r w:rsidR="00007B83">
          <w:rPr>
            <w:webHidden/>
          </w:rPr>
          <w:tab/>
        </w:r>
        <w:r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7B83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E2036" w:rsidRDefault="00B768EA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394655568"/>
      <w:r>
        <w:lastRenderedPageBreak/>
        <w:t>INTRODUÇÃO</w:t>
      </w:r>
      <w:bookmarkEnd w:id="0"/>
      <w:bookmarkEnd w:id="1"/>
    </w:p>
    <w:p w:rsidR="000716E3" w:rsidRPr="000716E3" w:rsidRDefault="000716E3" w:rsidP="000716E3">
      <w:pPr>
        <w:pStyle w:val="Instruo"/>
        <w:ind w:firstLine="360"/>
        <w:jc w:val="both"/>
        <w:rPr>
          <w:i w:val="0"/>
          <w:color w:val="auto"/>
        </w:rPr>
      </w:pPr>
      <w:r>
        <w:rPr>
          <w:i w:val="0"/>
          <w:color w:val="auto"/>
        </w:rPr>
        <w:t>O</w:t>
      </w:r>
      <w:r w:rsidRPr="000716E3">
        <w:rPr>
          <w:i w:val="0"/>
          <w:color w:val="auto"/>
        </w:rPr>
        <w:t xml:space="preserve"> objetivo</w:t>
      </w:r>
      <w:r>
        <w:rPr>
          <w:i w:val="0"/>
          <w:color w:val="auto"/>
        </w:rPr>
        <w:t xml:space="preserve"> é</w:t>
      </w:r>
      <w:r w:rsidRPr="000716E3">
        <w:rPr>
          <w:i w:val="0"/>
          <w:color w:val="auto"/>
        </w:rPr>
        <w:t xml:space="preserve"> autenticar a entrada do ator para criação de manifestações para a Ouvidoria ou manifestações referentes à LAI – Lei de Acesso à Informação, sendo que no cadastramento do manifestante, o CPF deve ser validado junto a Receita Federal. </w:t>
      </w:r>
    </w:p>
    <w:p w:rsidR="001E2036" w:rsidRDefault="001E2036"/>
    <w:p w:rsidR="001E2036" w:rsidRDefault="001E2036">
      <w:pPr>
        <w:pStyle w:val="STJNvel1"/>
        <w:rPr>
          <w:lang w:val="pt-PT"/>
        </w:rPr>
      </w:pPr>
      <w:bookmarkStart w:id="2" w:name="_Toc394655569"/>
      <w:r>
        <w:rPr>
          <w:lang w:val="pt-PT"/>
        </w:rPr>
        <w:t>Detalhamento da Apresentação</w:t>
      </w:r>
      <w:bookmarkEnd w:id="2"/>
    </w:p>
    <w:p w:rsidR="001E2036" w:rsidRDefault="00D07151">
      <w:pPr>
        <w:pStyle w:val="Instruo"/>
        <w:jc w:val="both"/>
        <w:rPr>
          <w:i w:val="0"/>
          <w:color w:val="auto"/>
        </w:rPr>
      </w:pPr>
      <w:r w:rsidRPr="00D07151">
        <w:rPr>
          <w:i w:val="0"/>
          <w:color w:val="auto"/>
        </w:rPr>
        <w:t>A especificação de tela tem como objetivo validar a entrada</w:t>
      </w:r>
      <w:r w:rsidR="009C0F49">
        <w:rPr>
          <w:i w:val="0"/>
          <w:color w:val="auto"/>
        </w:rPr>
        <w:t xml:space="preserve"> no sistema </w:t>
      </w:r>
      <w:r w:rsidR="009C0F49" w:rsidRPr="0001224A">
        <w:rPr>
          <w:i w:val="0"/>
          <w:color w:val="auto"/>
        </w:rPr>
        <w:t>de usuário</w:t>
      </w:r>
      <w:r w:rsidR="00552621" w:rsidRPr="0001224A">
        <w:rPr>
          <w:i w:val="0"/>
          <w:color w:val="auto"/>
        </w:rPr>
        <w:t>s</w:t>
      </w:r>
      <w:r w:rsidR="009C0F49" w:rsidRPr="0001224A">
        <w:rPr>
          <w:i w:val="0"/>
          <w:color w:val="auto"/>
        </w:rPr>
        <w:t xml:space="preserve"> internos</w:t>
      </w:r>
      <w:r w:rsidRPr="00D07151">
        <w:rPr>
          <w:i w:val="0"/>
          <w:color w:val="auto"/>
        </w:rPr>
        <w:t>.</w:t>
      </w:r>
      <w:r>
        <w:rPr>
          <w:i w:val="0"/>
          <w:color w:val="auto"/>
        </w:rPr>
        <w:t xml:space="preserve"> </w:t>
      </w:r>
      <w:r w:rsidR="009C0F49">
        <w:rPr>
          <w:i w:val="0"/>
          <w:color w:val="auto"/>
        </w:rPr>
        <w:t>Os d</w:t>
      </w:r>
      <w:r>
        <w:rPr>
          <w:i w:val="0"/>
          <w:color w:val="auto"/>
        </w:rPr>
        <w:t>ocumentos para referência</w:t>
      </w:r>
      <w:r w:rsidR="009C0F49">
        <w:rPr>
          <w:i w:val="0"/>
          <w:color w:val="auto"/>
        </w:rPr>
        <w:t xml:space="preserve"> são os seguintes</w:t>
      </w:r>
      <w:r>
        <w:rPr>
          <w:i w:val="0"/>
          <w:color w:val="auto"/>
        </w:rPr>
        <w:t>:</w:t>
      </w:r>
    </w:p>
    <w:p w:rsidR="00D07151" w:rsidRDefault="00D07151" w:rsidP="00D07151">
      <w:pPr>
        <w:spacing w:before="120"/>
        <w:ind w:firstLine="284"/>
      </w:pPr>
      <w:r>
        <w:t xml:space="preserve">-Especificação de casos de uso Efetuar Login </w:t>
      </w:r>
      <w:r w:rsidR="009C0F49">
        <w:t>Interno</w:t>
      </w:r>
    </w:p>
    <w:p w:rsidR="00D07151" w:rsidRDefault="00D07151" w:rsidP="00D07151">
      <w:pPr>
        <w:ind w:firstLine="284"/>
      </w:pPr>
      <w:r>
        <w:t>-Documento de Regra de Negócios</w:t>
      </w:r>
    </w:p>
    <w:p w:rsidR="00D07151" w:rsidRPr="00D07151" w:rsidRDefault="00D07151" w:rsidP="00D07151">
      <w:pPr>
        <w:ind w:firstLine="284"/>
      </w:pPr>
      <w:r>
        <w:t>-Documento de Mensagens</w:t>
      </w:r>
    </w:p>
    <w:p w:rsidR="001E2036" w:rsidRDefault="001E2036"/>
    <w:p w:rsidR="001E2036" w:rsidRDefault="001E2036" w:rsidP="001B00B2">
      <w:pPr>
        <w:pStyle w:val="STJNvel2"/>
      </w:pPr>
      <w:bookmarkStart w:id="3" w:name="_Toc394655570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B00BB0" w:rsidRDefault="00B00BB0" w:rsidP="00B00BB0">
      <w:pPr>
        <w:pStyle w:val="Instru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Usuário Interno</w:t>
      </w:r>
    </w:p>
    <w:p w:rsidR="001E2036" w:rsidRPr="00B00BB0" w:rsidRDefault="001E2036" w:rsidP="00B00BB0">
      <w:pPr>
        <w:pStyle w:val="Instruo"/>
        <w:jc w:val="both"/>
        <w:rPr>
          <w:color w:val="auto"/>
        </w:rPr>
      </w:pPr>
    </w:p>
    <w:p w:rsidR="001E2036" w:rsidRDefault="0038347B" w:rsidP="001B00B2">
      <w:pPr>
        <w:pStyle w:val="STJNvel2"/>
      </w:pPr>
      <w:bookmarkStart w:id="4" w:name="_Toc394655571"/>
      <w:r>
        <w:t xml:space="preserve">Telas para efetuar </w:t>
      </w:r>
      <w:r w:rsidR="00D07151">
        <w:t xml:space="preserve">Login </w:t>
      </w:r>
      <w:r w:rsidR="009C0F49">
        <w:t>Interno</w:t>
      </w:r>
      <w:r>
        <w:t xml:space="preserve"> e Cadastramento de Usuário</w:t>
      </w:r>
      <w:bookmarkEnd w:id="4"/>
    </w:p>
    <w:p w:rsidR="00155736" w:rsidRDefault="00155736" w:rsidP="00155736">
      <w:pPr>
        <w:pStyle w:val="STJNivel3"/>
      </w:pPr>
      <w:bookmarkStart w:id="5" w:name="_Toc394655572"/>
      <w:r>
        <w:t>2</w:t>
      </w:r>
      <w:r w:rsidRPr="005278F0">
        <w:t xml:space="preserve">.2.1. </w:t>
      </w:r>
      <w:r>
        <w:t>Tela In</w:t>
      </w:r>
      <w:r w:rsidR="00AC37D3">
        <w:t>i</w:t>
      </w:r>
      <w:r>
        <w:t>cial</w:t>
      </w:r>
      <w:bookmarkEnd w:id="5"/>
    </w:p>
    <w:p w:rsidR="00155736" w:rsidRDefault="00FB7D61" w:rsidP="00D410A9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429760" cy="4008120"/>
            <wp:effectExtent l="1905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Default="00155736" w:rsidP="0015573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1 - Tela </w:t>
      </w:r>
      <w:r>
        <w:rPr>
          <w:color w:val="auto"/>
        </w:rPr>
        <w:t>Inicial</w:t>
      </w:r>
      <w:r w:rsidR="00B61A70">
        <w:rPr>
          <w:color w:val="auto"/>
        </w:rPr>
        <w:t>.</w:t>
      </w:r>
    </w:p>
    <w:p w:rsidR="00155736" w:rsidRDefault="00155736" w:rsidP="00155736"/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2.2.1.1. Regras de Apresentação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"Fale com a Ouvidoria"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de </w:t>
      </w:r>
      <w:r w:rsidR="00224262">
        <w:rPr>
          <w:color w:val="auto"/>
        </w:rPr>
        <w:t xml:space="preserve">Usuário e Senha </w:t>
      </w:r>
      <w:r w:rsidRPr="004E12F5">
        <w:rPr>
          <w:color w:val="auto"/>
        </w:rPr>
        <w:t>será chamada.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lastRenderedPageBreak/>
        <w:t>Ao clicar o botão</w:t>
      </w:r>
      <w:r>
        <w:rPr>
          <w:color w:val="auto"/>
        </w:rPr>
        <w:t xml:space="preserve"> "Acesso à Informação"</w:t>
      </w:r>
      <w:r w:rsidRPr="004E12F5">
        <w:rPr>
          <w:color w:val="auto"/>
        </w:rPr>
        <w:t xml:space="preserve">, </w:t>
      </w:r>
      <w:r w:rsidR="00224262">
        <w:rPr>
          <w:color w:val="auto"/>
        </w:rPr>
        <w:t xml:space="preserve">o usuário será redirecionado para o SIC que orienta o usuário a formular o seu pedido de informação e em seguida encaminha para </w:t>
      </w:r>
      <w:r w:rsidRPr="004E12F5">
        <w:rPr>
          <w:color w:val="auto"/>
        </w:rPr>
        <w:t xml:space="preserve">a Tela </w:t>
      </w:r>
      <w:r>
        <w:rPr>
          <w:color w:val="auto"/>
        </w:rPr>
        <w:t xml:space="preserve">de </w:t>
      </w:r>
      <w:r w:rsidR="00224262">
        <w:rPr>
          <w:color w:val="auto"/>
        </w:rPr>
        <w:t>Usuário e Senha.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2.2.1.2.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007B83" w:rsidRPr="00007B83" w:rsidRDefault="00007B83" w:rsidP="00007B83"/>
    <w:p w:rsidR="00FC4166" w:rsidRDefault="005A33F6" w:rsidP="00007B83">
      <w:r w:rsidRPr="005A33F6">
        <w:t>.</w:t>
      </w:r>
      <w:r w:rsidR="00FC4166" w:rsidRPr="00007B83">
        <w:rPr>
          <w:rFonts w:cs="Times New Roman"/>
          <w:b/>
          <w:snapToGrid w:val="0"/>
          <w:color w:val="auto"/>
        </w:rPr>
        <w:t>2.2.1.3. Itens de Controle</w:t>
      </w:r>
    </w:p>
    <w:p w:rsidR="00FC4166" w:rsidRDefault="00FC4166" w:rsidP="00FC416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739"/>
        <w:gridCol w:w="496"/>
        <w:gridCol w:w="360"/>
        <w:gridCol w:w="985"/>
        <w:gridCol w:w="1896"/>
      </w:tblGrid>
      <w:tr w:rsidR="00FC4166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39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8174A" w:rsidRPr="0064040A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8174A" w:rsidRPr="00FC4166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  <w:sz w:val="16"/>
                <w:szCs w:val="16"/>
              </w:rPr>
              <w:t>"Fale com a Ouvidoria"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a 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Tela de </w:t>
            </w:r>
            <w:r>
              <w:rPr>
                <w:i/>
                <w:iCs/>
                <w:color w:val="auto"/>
                <w:sz w:val="16"/>
                <w:szCs w:val="16"/>
              </w:rPr>
              <w:t>Usuário e Senha</w:t>
            </w:r>
          </w:p>
        </w:tc>
      </w:tr>
      <w:tr w:rsidR="0018174A" w:rsidRPr="0064040A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8174A" w:rsidRPr="00822EB0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822EB0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822EB0">
              <w:rPr>
                <w:i/>
                <w:color w:val="auto"/>
                <w:sz w:val="16"/>
                <w:szCs w:val="16"/>
              </w:rPr>
              <w:t>"</w:t>
            </w:r>
            <w:r w:rsidRPr="00822EB0">
              <w:rPr>
                <w:i/>
                <w:iCs/>
                <w:color w:val="auto"/>
                <w:sz w:val="16"/>
                <w:szCs w:val="16"/>
              </w:rPr>
              <w:t>Acesso à Informaç</w:t>
            </w:r>
            <w:r w:rsidRPr="00822EB0">
              <w:rPr>
                <w:i/>
                <w:color w:val="auto"/>
                <w:sz w:val="16"/>
                <w:szCs w:val="16"/>
              </w:rPr>
              <w:t>ão"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o SIC</w:t>
            </w:r>
          </w:p>
        </w:tc>
      </w:tr>
      <w:tr w:rsidR="00224262" w:rsidTr="00B61A7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24262" w:rsidRDefault="00224262" w:rsidP="00B61A70">
            <w:pPr>
              <w:rPr>
                <w:sz w:val="22"/>
              </w:rPr>
            </w:pP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 w:rsidR="009B1C7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5955AD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5955AD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="009B1C79" w:rsidRPr="007E5E04">
              <w:rPr>
                <w:sz w:val="16"/>
                <w:szCs w:val="16"/>
              </w:rPr>
              <w:t>Valores</w:t>
            </w:r>
            <w:r w:rsidR="009B1C79">
              <w:rPr>
                <w:sz w:val="16"/>
                <w:szCs w:val="16"/>
              </w:rPr>
              <w:t xml:space="preserve"> </w:t>
            </w:r>
            <w:r w:rsidR="009B1C79" w:rsidRPr="007E5E04">
              <w:rPr>
                <w:sz w:val="16"/>
                <w:szCs w:val="16"/>
              </w:rPr>
              <w:t>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5955AD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5955AD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224262" w:rsidRPr="007E5E04" w:rsidRDefault="00224262" w:rsidP="00B61A7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5955AD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</w:p>
          <w:p w:rsidR="00224262" w:rsidRDefault="00224262" w:rsidP="00B61A7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C4166" w:rsidRDefault="00FC4166" w:rsidP="00FC4166"/>
    <w:p w:rsidR="001E2036" w:rsidRPr="0064040A" w:rsidRDefault="001327E3" w:rsidP="00155736">
      <w:pPr>
        <w:pStyle w:val="STJNivel3"/>
      </w:pPr>
      <w:bookmarkStart w:id="6" w:name="_Toc394655573"/>
      <w:r w:rsidRPr="0064040A">
        <w:t>2</w:t>
      </w:r>
      <w:r w:rsidR="001E2036" w:rsidRPr="0064040A">
        <w:t>.2.</w:t>
      </w:r>
      <w:r w:rsidR="0004439F">
        <w:t>2</w:t>
      </w:r>
      <w:r w:rsidR="001E2036" w:rsidRPr="0064040A">
        <w:t xml:space="preserve">. </w:t>
      </w:r>
      <w:r w:rsidR="0038347B" w:rsidRPr="0064040A">
        <w:t>Usuário e Senha</w:t>
      </w:r>
      <w:bookmarkEnd w:id="6"/>
    </w:p>
    <w:p w:rsidR="00F57D96" w:rsidRDefault="00F57D96" w:rsidP="00F45A8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 w:rsidR="005115CF" w:rsidRPr="00F45A8A">
        <w:rPr>
          <w:rFonts w:cs="Arial"/>
          <w:sz w:val="20"/>
        </w:rPr>
        <w:t>.1</w:t>
      </w:r>
      <w:r w:rsidRPr="00F45A8A">
        <w:rPr>
          <w:rFonts w:cs="Arial"/>
          <w:sz w:val="20"/>
        </w:rPr>
        <w:t xml:space="preserve">. Login </w:t>
      </w:r>
      <w:r w:rsidR="009C0F49">
        <w:rPr>
          <w:rFonts w:cs="Arial"/>
          <w:sz w:val="20"/>
        </w:rPr>
        <w:t>Interno</w:t>
      </w:r>
    </w:p>
    <w:p w:rsidR="00155736" w:rsidRPr="00155736" w:rsidRDefault="00FB7D61" w:rsidP="00155736">
      <w:pPr>
        <w:jc w:val="center"/>
      </w:pPr>
      <w:r>
        <w:rPr>
          <w:noProof/>
        </w:rPr>
        <w:drawing>
          <wp:inline distT="0" distB="0" distL="0" distR="0">
            <wp:extent cx="2999804" cy="251968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87" cy="252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8415C8" w:rsidRDefault="00F57D96" w:rsidP="00F57D96">
      <w:pPr>
        <w:pStyle w:val="Instruo"/>
        <w:jc w:val="center"/>
        <w:rPr>
          <w:color w:val="auto"/>
        </w:rPr>
      </w:pPr>
    </w:p>
    <w:p w:rsidR="00F57D96" w:rsidRDefault="00F57D96" w:rsidP="00F57D9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5F4820">
        <w:rPr>
          <w:color w:val="auto"/>
        </w:rPr>
        <w:t>2</w:t>
      </w:r>
      <w:r w:rsidRPr="008415C8">
        <w:rPr>
          <w:color w:val="auto"/>
        </w:rPr>
        <w:t xml:space="preserve"> - Tela de </w:t>
      </w:r>
      <w:r w:rsidR="00B61A70">
        <w:rPr>
          <w:color w:val="auto"/>
        </w:rPr>
        <w:t>Usuário e Senha</w:t>
      </w:r>
      <w:r w:rsidR="00D410A9">
        <w:rPr>
          <w:color w:val="auto"/>
        </w:rPr>
        <w:t xml:space="preserve"> </w:t>
      </w:r>
    </w:p>
    <w:p w:rsidR="00AE24B0" w:rsidRDefault="00AE24B0" w:rsidP="00AE24B0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2</w:t>
      </w:r>
      <w:r>
        <w:rPr>
          <w:sz w:val="20"/>
        </w:rPr>
        <w:t>. Regras de Apresentação</w:t>
      </w:r>
    </w:p>
    <w:p w:rsidR="0056664F" w:rsidRPr="004E12F5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>Ao clicar o botão</w:t>
      </w:r>
      <w:r w:rsidR="00106EEC">
        <w:rPr>
          <w:color w:val="auto"/>
        </w:rPr>
        <w:t xml:space="preserve"> "</w:t>
      </w:r>
      <w:r>
        <w:rPr>
          <w:color w:val="auto"/>
        </w:rPr>
        <w:t>Entrar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</w:t>
      </w:r>
      <w:r>
        <w:rPr>
          <w:color w:val="auto"/>
        </w:rPr>
        <w:t>o sistema</w:t>
      </w:r>
      <w:r w:rsidR="00224262">
        <w:rPr>
          <w:color w:val="auto"/>
        </w:rPr>
        <w:t xml:space="preserve"> validará os dados e exibirá a T</w:t>
      </w:r>
      <w:r>
        <w:rPr>
          <w:color w:val="auto"/>
        </w:rPr>
        <w:t xml:space="preserve">ela </w:t>
      </w:r>
      <w:r w:rsidR="00224262">
        <w:rPr>
          <w:color w:val="auto"/>
        </w:rPr>
        <w:t xml:space="preserve">de </w:t>
      </w:r>
      <w:r w:rsidR="00224262" w:rsidRPr="008415C8">
        <w:rPr>
          <w:color w:val="auto"/>
        </w:rPr>
        <w:t>Cadastro</w:t>
      </w:r>
      <w:r w:rsidR="00224262">
        <w:rPr>
          <w:color w:val="auto"/>
        </w:rPr>
        <w:t xml:space="preserve"> ou Consulta da Manifestação será chamada.</w:t>
      </w:r>
    </w:p>
    <w:p w:rsidR="0056664F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“Esqueci a senha.”</w:t>
      </w:r>
      <w:r w:rsidRPr="004E12F5">
        <w:rPr>
          <w:color w:val="auto"/>
        </w:rPr>
        <w:t xml:space="preserve">, a </w:t>
      </w:r>
      <w:r w:rsidR="00F3231A">
        <w:rPr>
          <w:color w:val="auto"/>
        </w:rPr>
        <w:t xml:space="preserve">Tela Esqueceu sua Senha </w:t>
      </w:r>
      <w:r w:rsidRPr="004E12F5">
        <w:rPr>
          <w:color w:val="auto"/>
        </w:rPr>
        <w:t>será chamada.</w:t>
      </w:r>
    </w:p>
    <w:p w:rsidR="00106EEC" w:rsidRDefault="00106EEC" w:rsidP="00106EEC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“Quero me cadastrar.”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Quero me cadastrar </w:t>
      </w:r>
      <w:r w:rsidRPr="004E12F5">
        <w:rPr>
          <w:color w:val="auto"/>
        </w:rPr>
        <w:t>será chamada.</w:t>
      </w:r>
    </w:p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3</w:t>
      </w:r>
      <w:r>
        <w:rPr>
          <w:sz w:val="20"/>
        </w:rPr>
        <w:t>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57D96" w:rsidRPr="00007B83" w:rsidRDefault="00F57D96" w:rsidP="00007B83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>
        <w:rPr>
          <w:rFonts w:cs="Arial"/>
          <w:sz w:val="20"/>
        </w:rPr>
        <w:t>.</w:t>
      </w:r>
      <w:r w:rsidR="005115CF">
        <w:rPr>
          <w:rFonts w:cs="Arial"/>
          <w:sz w:val="20"/>
        </w:rPr>
        <w:t>4</w:t>
      </w:r>
      <w:r>
        <w:rPr>
          <w:rFonts w:cs="Arial"/>
          <w:sz w:val="20"/>
        </w:rPr>
        <w:t>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708"/>
        <w:gridCol w:w="426"/>
        <w:gridCol w:w="319"/>
        <w:gridCol w:w="985"/>
        <w:gridCol w:w="1896"/>
      </w:tblGrid>
      <w:tr w:rsidR="00F57D96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Usuário 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7173E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F51AFC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12/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 CA/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F51AFC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503CC0" w:rsidRPr="007D6B6B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Entrar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224262">
              <w:rPr>
                <w:i/>
                <w:iCs/>
                <w:color w:val="auto"/>
                <w:sz w:val="16"/>
                <w:szCs w:val="16"/>
              </w:rPr>
              <w:t>Cadastro ou Consulta da Manifestação</w:t>
            </w:r>
          </w:p>
        </w:tc>
      </w:tr>
      <w:tr w:rsidR="00503CC0" w:rsidRPr="007D6B6B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Esqueci a Senha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Esqueceu sua senha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</w:tr>
      <w:tr w:rsidR="00106EEC" w:rsidTr="0022371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06EEC" w:rsidRDefault="00106EEC" w:rsidP="0022371C">
            <w:pPr>
              <w:rPr>
                <w:sz w:val="22"/>
              </w:rPr>
            </w:pP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EC429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EC429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EC429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EC429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EC429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106EEC" w:rsidRPr="007E5E04" w:rsidRDefault="00106EEC" w:rsidP="0022371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EC429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</w:p>
          <w:p w:rsidR="00106EEC" w:rsidRDefault="00106EEC" w:rsidP="0022371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D517A4" w:rsidRDefault="00D517A4" w:rsidP="00D517A4">
      <w:pPr>
        <w:pStyle w:val="STJNivel3"/>
      </w:pPr>
      <w:bookmarkStart w:id="7" w:name="_Toc394655574"/>
      <w:r w:rsidRPr="005278F0">
        <w:lastRenderedPageBreak/>
        <w:t>2.2.</w:t>
      </w:r>
      <w:r w:rsidR="0004439F">
        <w:t>3</w:t>
      </w:r>
      <w:r w:rsidRPr="005278F0">
        <w:t xml:space="preserve">. </w:t>
      </w:r>
      <w:r w:rsidR="004C39CC">
        <w:t>Cadastro ou Consulta</w:t>
      </w:r>
      <w:bookmarkEnd w:id="7"/>
    </w:p>
    <w:p w:rsidR="00D517A4" w:rsidRDefault="00FB7D61" w:rsidP="00D517A4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3302000" cy="296876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241" cy="297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4" w:rsidRPr="008415C8" w:rsidRDefault="00D517A4" w:rsidP="00D517A4">
      <w:pPr>
        <w:pStyle w:val="Instruo"/>
        <w:jc w:val="center"/>
        <w:rPr>
          <w:color w:val="auto"/>
        </w:rPr>
      </w:pPr>
    </w:p>
    <w:p w:rsidR="00D517A4" w:rsidRPr="008415C8" w:rsidRDefault="00D517A4" w:rsidP="00D517A4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5F4820">
        <w:rPr>
          <w:color w:val="auto"/>
        </w:rPr>
        <w:t>3</w:t>
      </w:r>
      <w:r w:rsidRPr="008415C8">
        <w:rPr>
          <w:color w:val="auto"/>
        </w:rPr>
        <w:t xml:space="preserve"> - Tela de Cadastro</w:t>
      </w:r>
      <w:r>
        <w:rPr>
          <w:color w:val="auto"/>
        </w:rPr>
        <w:t xml:space="preserve"> </w:t>
      </w:r>
      <w:r w:rsidR="00224262">
        <w:rPr>
          <w:color w:val="auto"/>
        </w:rPr>
        <w:t xml:space="preserve">ou Consulta da </w:t>
      </w:r>
      <w:r>
        <w:rPr>
          <w:color w:val="auto"/>
        </w:rPr>
        <w:t>Manifestação</w:t>
      </w:r>
      <w:r w:rsidRPr="008415C8">
        <w:rPr>
          <w:color w:val="auto"/>
        </w:rPr>
        <w:t>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.1. Regras de Apresentação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Cadastrar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>, a Tela</w:t>
      </w:r>
      <w:r w:rsidR="00692489">
        <w:rPr>
          <w:color w:val="auto"/>
        </w:rPr>
        <w:t xml:space="preserve"> Cadastro da Manifestação</w:t>
      </w:r>
      <w:r w:rsidRPr="004E12F5">
        <w:rPr>
          <w:color w:val="auto"/>
        </w:rPr>
        <w:t xml:space="preserve"> será chamada.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Consultar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a Tela </w:t>
      </w:r>
      <w:r w:rsidR="00692489">
        <w:rPr>
          <w:color w:val="auto"/>
        </w:rPr>
        <w:t xml:space="preserve">Consulta da Manifestação </w:t>
      </w:r>
      <w:r w:rsidRPr="004E12F5">
        <w:rPr>
          <w:color w:val="auto"/>
        </w:rPr>
        <w:t>será chamada.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.2.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rFonts w:cs="Arial"/>
          <w:sz w:val="20"/>
        </w:rPr>
      </w:pPr>
      <w:bookmarkStart w:id="8" w:name="_Toc118115343"/>
      <w:r>
        <w:rPr>
          <w:rFonts w:cs="Arial"/>
          <w:sz w:val="20"/>
        </w:rPr>
        <w:t>2</w:t>
      </w:r>
      <w:r w:rsidR="0004439F">
        <w:rPr>
          <w:rFonts w:cs="Arial"/>
          <w:sz w:val="20"/>
        </w:rPr>
        <w:t>.2.3</w:t>
      </w:r>
      <w:r>
        <w:rPr>
          <w:rFonts w:cs="Arial"/>
          <w:sz w:val="20"/>
        </w:rPr>
        <w:t>.3. Itens de Controle</w:t>
      </w:r>
      <w:bookmarkEnd w:id="8"/>
    </w:p>
    <w:p w:rsidR="00D517A4" w:rsidRDefault="00D517A4" w:rsidP="00D517A4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597"/>
        <w:gridCol w:w="496"/>
        <w:gridCol w:w="360"/>
        <w:gridCol w:w="985"/>
        <w:gridCol w:w="1896"/>
      </w:tblGrid>
      <w:tr w:rsidR="00D517A4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97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8174A" w:rsidRPr="0064040A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Cadastrar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a tela Cadastro da Manifestação</w:t>
            </w:r>
          </w:p>
        </w:tc>
      </w:tr>
      <w:tr w:rsidR="0018174A" w:rsidRPr="0064040A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Consultar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Consulta da Manifestação</w:t>
            </w:r>
            <w:bookmarkStart w:id="9" w:name="_GoBack"/>
            <w:bookmarkEnd w:id="9"/>
          </w:p>
        </w:tc>
      </w:tr>
      <w:tr w:rsidR="008C1A1F" w:rsidTr="0004439F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C1A1F" w:rsidRDefault="008C1A1F" w:rsidP="0004439F">
            <w:pPr>
              <w:rPr>
                <w:sz w:val="22"/>
              </w:rPr>
            </w:pP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DA4A20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DA4A20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A4A20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DA4A20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DA4A20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C1A1F" w:rsidRPr="007E5E04" w:rsidRDefault="008C1A1F" w:rsidP="0004439F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DA4A20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</w:p>
          <w:p w:rsidR="008C1A1F" w:rsidRDefault="008C1A1F" w:rsidP="0004439F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64040A">
      <w:pPr>
        <w:sectPr w:rsidR="004C39CC" w:rsidSect="004C39CC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C62EBB" w:rsidRDefault="00C62EBB" w:rsidP="00155736">
      <w:pPr>
        <w:pStyle w:val="STJNivel3"/>
      </w:pPr>
      <w:bookmarkStart w:id="10" w:name="_Toc394655575"/>
      <w:r>
        <w:lastRenderedPageBreak/>
        <w:t>2.2.</w:t>
      </w:r>
      <w:r w:rsidR="0057736E">
        <w:t>4</w:t>
      </w:r>
      <w:r>
        <w:t xml:space="preserve">. </w:t>
      </w:r>
      <w:r w:rsidR="006F4A85">
        <w:t>Quero me Cadastrar</w:t>
      </w:r>
      <w:bookmarkEnd w:id="10"/>
    </w:p>
    <w:p w:rsidR="00C62EBB" w:rsidRPr="00F45A8A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 w:rsidRPr="00F45A8A">
        <w:rPr>
          <w:rFonts w:cs="Arial"/>
          <w:sz w:val="20"/>
        </w:rPr>
        <w:t xml:space="preserve">.1. </w:t>
      </w:r>
      <w:r w:rsidR="00DE185D">
        <w:rPr>
          <w:rFonts w:cs="Arial"/>
          <w:sz w:val="20"/>
        </w:rPr>
        <w:t xml:space="preserve">Tela </w:t>
      </w:r>
      <w:r w:rsidR="00FF56D0">
        <w:rPr>
          <w:rFonts w:cs="Arial"/>
          <w:sz w:val="20"/>
        </w:rPr>
        <w:t>“</w:t>
      </w:r>
      <w:r w:rsidR="00DE185D">
        <w:rPr>
          <w:rFonts w:cs="Arial"/>
          <w:sz w:val="20"/>
        </w:rPr>
        <w:t>Quero me Cadastrar</w:t>
      </w:r>
      <w:r w:rsidR="00FF56D0">
        <w:rPr>
          <w:rFonts w:cs="Arial"/>
          <w:sz w:val="20"/>
        </w:rPr>
        <w:t>”</w:t>
      </w:r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D72501" w:rsidRDefault="00FB7D61" w:rsidP="00C62EBB">
      <w:pPr>
        <w:pStyle w:val="Instruo"/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>
            <wp:extent cx="6299835" cy="5344160"/>
            <wp:effectExtent l="1905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4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487" w:rsidRPr="00EE7487" w:rsidRDefault="00EE7487" w:rsidP="00EE7487"/>
    <w:p w:rsidR="00C62EBB" w:rsidRPr="008415C8" w:rsidRDefault="00C62EBB" w:rsidP="00C62EBB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4 </w:t>
      </w:r>
      <w:r w:rsidR="006F4A85">
        <w:rPr>
          <w:color w:val="auto"/>
        </w:rPr>
        <w:t>–</w:t>
      </w:r>
      <w:r w:rsidR="00FC4166">
        <w:rPr>
          <w:color w:val="auto"/>
        </w:rPr>
        <w:t xml:space="preserve"> </w:t>
      </w:r>
      <w:r w:rsidR="006F4A85">
        <w:rPr>
          <w:color w:val="auto"/>
        </w:rPr>
        <w:t>Quero me Cadastrar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.2. Regras de Apresentação</w:t>
      </w:r>
    </w:p>
    <w:p w:rsidR="0036782D" w:rsidRDefault="0036782D" w:rsidP="0036782D">
      <w:pPr>
        <w:pStyle w:val="Textodecomentrio"/>
      </w:pPr>
      <w:r>
        <w:tab/>
      </w:r>
      <w:r w:rsidR="00C97A59">
        <w:t xml:space="preserve">Para o usuário interno não será necessário realizar o cadastro completo e somente serão apresentados os campos que podem ser atualizados. O botão "Cadastrar" será </w:t>
      </w:r>
      <w:commentRangeStart w:id="11"/>
      <w:r w:rsidR="00C97A59">
        <w:t>desabilitado</w:t>
      </w:r>
      <w:commentRangeEnd w:id="11"/>
      <w:r w:rsidR="00C97A59">
        <w:rPr>
          <w:rStyle w:val="Refdecomentrio"/>
        </w:rPr>
        <w:commentReference w:id="11"/>
      </w:r>
      <w:r w:rsidR="00C97A59">
        <w:t xml:space="preserve">. </w:t>
      </w:r>
    </w:p>
    <w:p w:rsidR="00C97A59" w:rsidRDefault="00C97A59" w:rsidP="0036782D">
      <w:pPr>
        <w:pStyle w:val="Textodecomentrio"/>
      </w:pPr>
    </w:p>
    <w:p w:rsidR="0036782D" w:rsidRDefault="0036782D" w:rsidP="0036782D">
      <w:pPr>
        <w:pStyle w:val="Textodecomentrio"/>
      </w:pPr>
      <w:r>
        <w:tab/>
        <w:t>Para cada opção o sistema realiza as seguintes regras de apresentação:</w:t>
      </w:r>
    </w:p>
    <w:p w:rsidR="0036782D" w:rsidRPr="0036782D" w:rsidRDefault="0036782D" w:rsidP="0036782D"/>
    <w:p w:rsidR="00C62EBB" w:rsidRPr="00056612" w:rsidRDefault="00C62EBB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clicar o botão </w:t>
      </w:r>
      <w:r w:rsidR="00D47030" w:rsidRPr="00056612">
        <w:rPr>
          <w:color w:val="auto"/>
        </w:rPr>
        <w:t>Cancelar</w:t>
      </w:r>
      <w:r w:rsidRPr="00056612">
        <w:rPr>
          <w:color w:val="auto"/>
        </w:rPr>
        <w:t xml:space="preserve">, </w:t>
      </w:r>
      <w:r w:rsidR="005A6588">
        <w:rPr>
          <w:color w:val="auto"/>
        </w:rPr>
        <w:t xml:space="preserve">o sistema </w:t>
      </w:r>
      <w:r w:rsidR="008C1A1F">
        <w:rPr>
          <w:color w:val="auto"/>
        </w:rPr>
        <w:t xml:space="preserve">cancela os dados e retorna para </w:t>
      </w:r>
      <w:r w:rsidRPr="00056612">
        <w:rPr>
          <w:color w:val="auto"/>
        </w:rPr>
        <w:t xml:space="preserve">a </w:t>
      </w:r>
      <w:r w:rsidR="00FB645E">
        <w:rPr>
          <w:color w:val="auto"/>
        </w:rPr>
        <w:t>página inicial</w:t>
      </w:r>
      <w:r w:rsidRPr="00056612">
        <w:rPr>
          <w:color w:val="auto"/>
        </w:rPr>
        <w:t xml:space="preserve"> será chamada.</w:t>
      </w:r>
    </w:p>
    <w:p w:rsidR="00B42A59" w:rsidRDefault="00E97F00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B42A59">
        <w:rPr>
          <w:color w:val="auto"/>
        </w:rPr>
        <w:t xml:space="preserve">Ao </w:t>
      </w:r>
      <w:r w:rsidR="00056612" w:rsidRPr="00B42A59">
        <w:rPr>
          <w:color w:val="auto"/>
        </w:rPr>
        <w:t>clicar o botão Atualizar, os dados serão atualizados na base de dados</w:t>
      </w:r>
      <w:r w:rsidR="00B42A59">
        <w:rPr>
          <w:color w:val="auto"/>
        </w:rPr>
        <w:t>.</w:t>
      </w:r>
    </w:p>
    <w:p w:rsidR="00056612" w:rsidRPr="00B42A59" w:rsidRDefault="00056612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B42A59">
        <w:rPr>
          <w:color w:val="auto"/>
        </w:rPr>
        <w:t xml:space="preserve">Ao clicar o botão Próximo, </w:t>
      </w:r>
      <w:r w:rsidR="00FB645E" w:rsidRPr="00B42A59">
        <w:rPr>
          <w:color w:val="auto"/>
        </w:rPr>
        <w:t>a tela "Descrição do Pedido"</w:t>
      </w:r>
      <w:r w:rsidRPr="00B42A59">
        <w:rPr>
          <w:color w:val="auto"/>
        </w:rPr>
        <w:t xml:space="preserve"> é </w:t>
      </w:r>
      <w:r w:rsidR="00596810" w:rsidRPr="00B42A59">
        <w:rPr>
          <w:color w:val="auto"/>
        </w:rPr>
        <w:t>chamada</w:t>
      </w:r>
      <w:r w:rsidRPr="00B42A59">
        <w:rPr>
          <w:color w:val="auto"/>
        </w:rPr>
        <w:t>.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.3. Exceções</w:t>
      </w:r>
    </w:p>
    <w:p w:rsidR="00007B83" w:rsidRDefault="001A5920" w:rsidP="00007B83">
      <w:pPr>
        <w:pStyle w:val="Instruo"/>
        <w:ind w:left="360"/>
        <w:jc w:val="both"/>
        <w:rPr>
          <w:color w:val="auto"/>
        </w:rPr>
      </w:pPr>
      <w:r>
        <w:rPr>
          <w:iCs/>
          <w:color w:val="auto"/>
          <w:sz w:val="16"/>
          <w:szCs w:val="16"/>
        </w:rPr>
        <w:tab/>
      </w:r>
      <w:r w:rsidR="00007B83">
        <w:rPr>
          <w:color w:val="auto"/>
        </w:rPr>
        <w:t>Não se aplica.</w:t>
      </w:r>
    </w:p>
    <w:p w:rsidR="0086363C" w:rsidRPr="001A5920" w:rsidRDefault="0086363C" w:rsidP="0086363C">
      <w:pPr>
        <w:rPr>
          <w:color w:val="auto"/>
        </w:rPr>
      </w:pPr>
    </w:p>
    <w:p w:rsidR="00C62EBB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>
        <w:rPr>
          <w:rFonts w:cs="Arial"/>
          <w:sz w:val="20"/>
        </w:rPr>
        <w:t>.4. Itens de Controle</w:t>
      </w:r>
    </w:p>
    <w:tbl>
      <w:tblPr>
        <w:tblW w:w="9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655"/>
        <w:gridCol w:w="709"/>
        <w:gridCol w:w="567"/>
        <w:gridCol w:w="425"/>
        <w:gridCol w:w="993"/>
        <w:gridCol w:w="425"/>
        <w:gridCol w:w="1276"/>
        <w:gridCol w:w="425"/>
        <w:gridCol w:w="992"/>
        <w:gridCol w:w="1783"/>
      </w:tblGrid>
      <w:tr w:rsidR="00C62EBB" w:rsidTr="00C07A7A">
        <w:trPr>
          <w:cantSplit/>
          <w:trHeight w:val="1234"/>
          <w:tblHeader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655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127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783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Nome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Default="00C10C7A" w:rsidP="0005661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Sobrenome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05661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 w:rsidRPr="00304445">
              <w:rPr>
                <w:i/>
                <w:iCs/>
                <w:color w:val="auto"/>
                <w:sz w:val="16"/>
                <w:szCs w:val="16"/>
              </w:rPr>
              <w:t>E-mail</w:t>
            </w:r>
            <w:proofErr w:type="spellEnd"/>
          </w:p>
        </w:tc>
        <w:tc>
          <w:tcPr>
            <w:tcW w:w="709" w:type="dxa"/>
            <w:vAlign w:val="center"/>
          </w:tcPr>
          <w:p w:rsidR="00C10C7A" w:rsidRPr="0001224A" w:rsidRDefault="0001224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CB1ED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F4820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447B3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709" w:type="dxa"/>
            <w:vAlign w:val="center"/>
          </w:tcPr>
          <w:p w:rsidR="00C10C7A" w:rsidRPr="00304445" w:rsidRDefault="0001224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C10C7A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C10C7A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447B3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Confirmar Senha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7B39" w:rsidRPr="0068704F" w:rsidTr="009C0F3F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47B39" w:rsidRPr="00304445" w:rsidRDefault="00447B39" w:rsidP="009C0F3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165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CPF</w:t>
            </w:r>
          </w:p>
        </w:tc>
        <w:tc>
          <w:tcPr>
            <w:tcW w:w="709" w:type="dxa"/>
            <w:vAlign w:val="center"/>
          </w:tcPr>
          <w:p w:rsidR="00447B39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:rsidR="00447B39" w:rsidRPr="0036782D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6782D">
              <w:rPr>
                <w:sz w:val="16"/>
                <w:szCs w:val="16"/>
              </w:rPr>
              <w:t>99999999999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Receita Federal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783" w:type="dxa"/>
            <w:vAlign w:val="center"/>
          </w:tcPr>
          <w:p w:rsidR="00447B39" w:rsidRPr="00304445" w:rsidRDefault="00447B39" w:rsidP="009C0F3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Pronome de Tratamento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414CA0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</w:t>
            </w:r>
          </w:p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-Senhora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795658" w:rsidRDefault="00B4546E" w:rsidP="002B74BB">
            <w:pPr>
              <w:pStyle w:val="Textodecomentrio"/>
              <w:rPr>
                <w:i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 Pronomes de Tratamento.</w:t>
            </w:r>
          </w:p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25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UF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</w:t>
            </w:r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UF´</w:t>
            </w:r>
            <w:proofErr w:type="spellEnd"/>
            <w:r>
              <w:rPr>
                <w:i/>
                <w:sz w:val="16"/>
                <w:szCs w:val="16"/>
              </w:rPr>
              <w:t>s</w:t>
            </w:r>
          </w:p>
        </w:tc>
        <w:tc>
          <w:tcPr>
            <w:tcW w:w="425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655" w:type="dxa"/>
            <w:vAlign w:val="center"/>
          </w:tcPr>
          <w:p w:rsidR="00B4546E" w:rsidRPr="00304445" w:rsidRDefault="009B1C79" w:rsidP="009B1C7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Muni</w:t>
            </w:r>
            <w:r w:rsidR="00B4546E" w:rsidRPr="00304445">
              <w:rPr>
                <w:i/>
                <w:iCs/>
                <w:color w:val="auto"/>
                <w:sz w:val="16"/>
                <w:szCs w:val="16"/>
              </w:rPr>
              <w:t>c</w:t>
            </w:r>
            <w:r>
              <w:rPr>
                <w:i/>
                <w:iCs/>
                <w:color w:val="auto"/>
                <w:sz w:val="16"/>
                <w:szCs w:val="16"/>
              </w:rPr>
              <w:t>í</w:t>
            </w:r>
            <w:r w:rsidR="00B4546E" w:rsidRPr="00304445">
              <w:rPr>
                <w:i/>
                <w:iCs/>
                <w:color w:val="auto"/>
                <w:sz w:val="16"/>
                <w:szCs w:val="16"/>
              </w:rPr>
              <w:t>pio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Municípios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655" w:type="dxa"/>
            <w:vAlign w:val="center"/>
          </w:tcPr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Combo Como deseja receber a resposta</w:t>
            </w:r>
          </w:p>
        </w:tc>
        <w:tc>
          <w:tcPr>
            <w:tcW w:w="709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arta,</w:t>
            </w:r>
          </w:p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-mail</w:t>
            </w:r>
            <w:proofErr w:type="spellEnd"/>
          </w:p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-N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ão deseja receber resposta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425" w:type="dxa"/>
            <w:vAlign w:val="center"/>
          </w:tcPr>
          <w:p w:rsidR="00C10C7A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C10C7A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respostas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F4820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Endereço</w:t>
            </w:r>
          </w:p>
        </w:tc>
        <w:tc>
          <w:tcPr>
            <w:tcW w:w="709" w:type="dxa"/>
            <w:vAlign w:val="center"/>
          </w:tcPr>
          <w:p w:rsidR="00C10C7A" w:rsidRPr="0001224A" w:rsidRDefault="00491DA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5" w:type="dxa"/>
            <w:vAlign w:val="center"/>
          </w:tcPr>
          <w:p w:rsidR="00C10C7A" w:rsidRPr="00EE7487" w:rsidRDefault="00EE7487" w:rsidP="0022371C">
            <w:pPr>
              <w:rPr>
                <w:b/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CEP</w:t>
            </w:r>
          </w:p>
        </w:tc>
        <w:tc>
          <w:tcPr>
            <w:tcW w:w="709" w:type="dxa"/>
            <w:vAlign w:val="center"/>
          </w:tcPr>
          <w:p w:rsidR="00C10C7A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99.999-999</w:t>
            </w:r>
          </w:p>
        </w:tc>
        <w:tc>
          <w:tcPr>
            <w:tcW w:w="425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Telefone</w:t>
            </w:r>
          </w:p>
        </w:tc>
        <w:tc>
          <w:tcPr>
            <w:tcW w:w="709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(99)9999-99999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Seu Relacionamento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com o STJ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Opções do campo: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--Servidor do STJ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-Advogado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-Parte em processo</w:t>
            </w:r>
          </w:p>
          <w:p w:rsidR="00B4546E" w:rsidRPr="00304445" w:rsidRDefault="00B4546E" w:rsidP="00F3231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-Cidadão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Relacionamentos</w:t>
            </w:r>
          </w:p>
        </w:tc>
        <w:tc>
          <w:tcPr>
            <w:tcW w:w="425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Profissão 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EE7487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Profissões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Escolaridade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Escolaridade</w:t>
            </w:r>
            <w:r w:rsidR="00C07A7A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Cancelar</w:t>
            </w:r>
          </w:p>
        </w:tc>
        <w:tc>
          <w:tcPr>
            <w:tcW w:w="709" w:type="dxa"/>
            <w:vAlign w:val="center"/>
          </w:tcPr>
          <w:p w:rsidR="00D66069" w:rsidRPr="00304445" w:rsidRDefault="005F21F1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D66069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Cancela dados e retorna para página inicial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18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Atualizar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C07A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Atualiza</w:t>
            </w:r>
            <w:r w:rsidR="00D66069">
              <w:rPr>
                <w:i/>
                <w:iCs/>
                <w:color w:val="auto"/>
                <w:sz w:val="16"/>
                <w:szCs w:val="16"/>
              </w:rPr>
              <w:t xml:space="preserve"> os dados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AE4CC5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8C1A1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Cadastrar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92" w:type="dxa"/>
            <w:vAlign w:val="center"/>
          </w:tcPr>
          <w:p w:rsidR="00D66069" w:rsidRPr="0064040A" w:rsidRDefault="00C97A5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783" w:type="dxa"/>
            <w:vAlign w:val="center"/>
          </w:tcPr>
          <w:p w:rsidR="00D66069" w:rsidRPr="00304445" w:rsidRDefault="00C97A59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desabilitado.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86363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Próximo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C07A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</w:t>
            </w:r>
            <w:r>
              <w:rPr>
                <w:i/>
                <w:iCs/>
                <w:color w:val="auto"/>
                <w:sz w:val="16"/>
                <w:szCs w:val="16"/>
              </w:rPr>
              <w:t>a a descrição do pedido da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Cadastrar Manifestação</w:t>
            </w:r>
          </w:p>
        </w:tc>
      </w:tr>
      <w:tr w:rsidR="002C01C4" w:rsidTr="00494E69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C01C4" w:rsidRPr="00304445" w:rsidRDefault="009B1C79" w:rsidP="002237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</w:t>
            </w:r>
            <w:r w:rsidR="002C01C4" w:rsidRPr="00304445">
              <w:rPr>
                <w:b/>
                <w:bCs/>
                <w:sz w:val="16"/>
                <w:szCs w:val="16"/>
              </w:rPr>
              <w:t>LC</w:t>
            </w:r>
            <w:r w:rsidR="002C01C4" w:rsidRPr="00304445">
              <w:rPr>
                <w:sz w:val="16"/>
                <w:szCs w:val="16"/>
              </w:rPr>
              <w:t xml:space="preserve"> – Caracteres Caixa Baixa, </w:t>
            </w:r>
            <w:r w:rsidR="002C01C4" w:rsidRPr="00304445">
              <w:rPr>
                <w:b/>
                <w:bCs/>
                <w:sz w:val="16"/>
                <w:szCs w:val="16"/>
              </w:rPr>
              <w:t>UC</w:t>
            </w:r>
            <w:r w:rsidR="002C01C4" w:rsidRPr="00304445">
              <w:rPr>
                <w:sz w:val="16"/>
                <w:szCs w:val="16"/>
              </w:rPr>
              <w:t xml:space="preserve"> </w:t>
            </w:r>
            <w:r w:rsidR="00FF15FE">
              <w:rPr>
                <w:sz w:val="16"/>
                <w:szCs w:val="16"/>
              </w:rPr>
              <w:t xml:space="preserve">– Caracteres </w:t>
            </w:r>
            <w:r w:rsidR="002C01C4" w:rsidRPr="00304445">
              <w:rPr>
                <w:sz w:val="16"/>
                <w:szCs w:val="16"/>
              </w:rPr>
              <w:t xml:space="preserve">Caixa Alta, </w:t>
            </w:r>
            <w:r w:rsidR="002C01C4" w:rsidRPr="00304445">
              <w:rPr>
                <w:b/>
                <w:bCs/>
                <w:sz w:val="16"/>
                <w:szCs w:val="16"/>
              </w:rPr>
              <w:t>CS</w:t>
            </w:r>
            <w:r w:rsidR="002C01C4" w:rsidRPr="00304445">
              <w:rPr>
                <w:sz w:val="16"/>
                <w:szCs w:val="16"/>
              </w:rPr>
              <w:t xml:space="preserve"> – Ignora Caixa 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CE –</w:t>
            </w:r>
            <w:r w:rsidRPr="00304445">
              <w:rPr>
                <w:sz w:val="16"/>
                <w:szCs w:val="16"/>
              </w:rPr>
              <w:t xml:space="preserve"> Aceita Caracteres Especiais,</w:t>
            </w:r>
            <w:r w:rsidRPr="00304445">
              <w:rPr>
                <w:b/>
                <w:bCs/>
                <w:sz w:val="16"/>
                <w:szCs w:val="16"/>
              </w:rPr>
              <w:t xml:space="preserve">NE – </w:t>
            </w:r>
            <w:r w:rsidRPr="00304445">
              <w:rPr>
                <w:sz w:val="16"/>
                <w:szCs w:val="16"/>
              </w:rPr>
              <w:t>Não Aceita Caracteres Especiais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CA</w:t>
            </w:r>
            <w:r w:rsidRPr="00304445">
              <w:rPr>
                <w:sz w:val="16"/>
                <w:szCs w:val="16"/>
              </w:rPr>
              <w:t xml:space="preserve"> – Aceita Caracteres Acentuados, </w:t>
            </w:r>
            <w:r w:rsidRPr="00304445">
              <w:rPr>
                <w:b/>
                <w:bCs/>
                <w:sz w:val="16"/>
                <w:szCs w:val="16"/>
              </w:rPr>
              <w:t>NA</w:t>
            </w:r>
            <w:r w:rsidRPr="00304445">
              <w:rPr>
                <w:sz w:val="16"/>
                <w:szCs w:val="16"/>
              </w:rPr>
              <w:t xml:space="preserve"> – Não Aceita Caracteres Acentuados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VN – </w:t>
            </w:r>
            <w:r w:rsidR="009B1C79">
              <w:rPr>
                <w:sz w:val="16"/>
                <w:szCs w:val="16"/>
              </w:rPr>
              <w:t>Valores Inteiros</w:t>
            </w:r>
            <w:r w:rsidRPr="00304445">
              <w:rPr>
                <w:sz w:val="16"/>
                <w:szCs w:val="16"/>
              </w:rPr>
              <w:t xml:space="preserve">, </w:t>
            </w:r>
            <w:r w:rsidRPr="00304445">
              <w:rPr>
                <w:b/>
                <w:bCs/>
                <w:sz w:val="16"/>
                <w:szCs w:val="16"/>
              </w:rPr>
              <w:t>VD</w:t>
            </w:r>
            <w:r w:rsidRPr="00304445">
              <w:rPr>
                <w:sz w:val="16"/>
                <w:szCs w:val="16"/>
              </w:rPr>
              <w:t xml:space="preserve"> – Valores com Casas Decimais</w:t>
            </w:r>
          </w:p>
          <w:p w:rsidR="002C01C4" w:rsidRPr="00304445" w:rsidRDefault="00FF6481" w:rsidP="0022371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Data </w:t>
            </w:r>
            <w:r w:rsidR="002C01C4" w:rsidRPr="00304445">
              <w:rPr>
                <w:sz w:val="16"/>
                <w:szCs w:val="16"/>
              </w:rPr>
              <w:t xml:space="preserve">(dd/mm/yyyy),  </w:t>
            </w:r>
            <w:r w:rsidR="002C01C4" w:rsidRPr="00304445">
              <w:rPr>
                <w:b/>
                <w:bCs/>
                <w:sz w:val="16"/>
                <w:szCs w:val="16"/>
              </w:rPr>
              <w:t>MA</w:t>
            </w:r>
            <w:r w:rsidR="002C01C4" w:rsidRPr="00304445">
              <w:rPr>
                <w:sz w:val="16"/>
                <w:szCs w:val="16"/>
              </w:rPr>
              <w:t xml:space="preserve"> – Mês/Ano (mm/yyyy) </w:t>
            </w:r>
          </w:p>
          <w:p w:rsidR="002C01C4" w:rsidRPr="00304445" w:rsidRDefault="002C01C4" w:rsidP="0022371C">
            <w:pPr>
              <w:rPr>
                <w:sz w:val="16"/>
                <w:szCs w:val="16"/>
                <w:lang w:val="en-US"/>
              </w:rPr>
            </w:pP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(dd/mm/</w:t>
            </w:r>
            <w:r w:rsidR="00FF6481">
              <w:rPr>
                <w:sz w:val="16"/>
                <w:szCs w:val="16"/>
                <w:lang w:val="en-US"/>
              </w:rPr>
              <w:t xml:space="preserve">yyyy </w:t>
            </w:r>
            <w:proofErr w:type="spellStart"/>
            <w:r w:rsidR="00FF6481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), </w:t>
            </w: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(99:99), 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Link – </w:t>
            </w:r>
            <w:r w:rsidRPr="00304445">
              <w:rPr>
                <w:sz w:val="16"/>
                <w:szCs w:val="16"/>
              </w:rPr>
              <w:t xml:space="preserve">Link para outra Página, </w:t>
            </w:r>
            <w:r w:rsidRPr="00304445">
              <w:rPr>
                <w:b/>
                <w:bCs/>
                <w:sz w:val="16"/>
                <w:szCs w:val="16"/>
              </w:rPr>
              <w:t>URL –</w:t>
            </w:r>
            <w:r w:rsidRPr="00304445">
              <w:rPr>
                <w:sz w:val="16"/>
                <w:szCs w:val="16"/>
              </w:rPr>
              <w:t xml:space="preserve"> Endereços Internet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</w:p>
          <w:p w:rsidR="002C01C4" w:rsidRPr="00304445" w:rsidRDefault="002C01C4" w:rsidP="0022371C">
            <w:pPr>
              <w:ind w:left="1093" w:hanging="1093"/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Informação BD: deverá constar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304445">
              <w:rPr>
                <w:sz w:val="16"/>
                <w:szCs w:val="16"/>
              </w:rPr>
              <w:t xml:space="preserve"> e sua respectiva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304445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304445">
              <w:rPr>
                <w:sz w:val="16"/>
                <w:szCs w:val="16"/>
              </w:rPr>
              <w:t xml:space="preserve"> e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304445">
              <w:rPr>
                <w:sz w:val="16"/>
                <w:szCs w:val="16"/>
              </w:rPr>
              <w:t xml:space="preserve"> da informação. Para este último deve-se usar </w:t>
            </w:r>
            <w:r w:rsidRPr="00304445">
              <w:rPr>
                <w:b/>
                <w:bCs/>
                <w:sz w:val="16"/>
                <w:szCs w:val="16"/>
              </w:rPr>
              <w:t>A –</w:t>
            </w:r>
            <w:r w:rsidRPr="00304445">
              <w:rPr>
                <w:sz w:val="16"/>
                <w:szCs w:val="16"/>
              </w:rPr>
              <w:t xml:space="preserve"> Alfanumérico,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N </w:t>
            </w:r>
            <w:r w:rsidRPr="00304445">
              <w:rPr>
                <w:sz w:val="16"/>
                <w:szCs w:val="16"/>
              </w:rPr>
              <w:t xml:space="preserve">– 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I – </w:t>
            </w:r>
            <w:r w:rsidRPr="00304445">
              <w:rPr>
                <w:sz w:val="16"/>
                <w:szCs w:val="16"/>
              </w:rPr>
              <w:t xml:space="preserve">Inteiro, </w:t>
            </w:r>
            <w:r w:rsidRPr="00304445">
              <w:rPr>
                <w:b/>
                <w:bCs/>
                <w:sz w:val="16"/>
                <w:szCs w:val="16"/>
              </w:rPr>
              <w:t>D –</w:t>
            </w:r>
            <w:r w:rsidRPr="00304445">
              <w:rPr>
                <w:sz w:val="16"/>
                <w:szCs w:val="16"/>
              </w:rPr>
              <w:t xml:space="preserve"> Decimal, </w:t>
            </w:r>
            <w:r w:rsidRPr="00304445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</w:rPr>
              <w:t>TimeStamp</w:t>
            </w:r>
            <w:proofErr w:type="spellEnd"/>
            <w:r w:rsidRPr="00304445">
              <w:rPr>
                <w:sz w:val="16"/>
                <w:szCs w:val="16"/>
              </w:rPr>
              <w:t xml:space="preserve">, </w:t>
            </w:r>
            <w:r w:rsidRPr="00304445">
              <w:rPr>
                <w:b/>
                <w:bCs/>
                <w:sz w:val="16"/>
                <w:szCs w:val="16"/>
              </w:rPr>
              <w:t xml:space="preserve">DT – </w:t>
            </w:r>
            <w:r w:rsidRPr="00304445">
              <w:rPr>
                <w:sz w:val="16"/>
                <w:szCs w:val="16"/>
              </w:rPr>
              <w:t>Data</w:t>
            </w:r>
          </w:p>
          <w:p w:rsidR="002C01C4" w:rsidRPr="00304445" w:rsidRDefault="002C01C4" w:rsidP="0022371C">
            <w:pPr>
              <w:ind w:left="1093" w:hanging="1093"/>
              <w:rPr>
                <w:sz w:val="16"/>
                <w:szCs w:val="16"/>
              </w:rPr>
            </w:pP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Não se Aplica: </w:t>
            </w:r>
            <w:r w:rsidRPr="00304445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813546" w:rsidRPr="00813546" w:rsidRDefault="007D6B6B" w:rsidP="00813546">
      <w:pPr>
        <w:pStyle w:val="Instruo"/>
        <w:numPr>
          <w:ilvl w:val="0"/>
          <w:numId w:val="28"/>
        </w:numPr>
        <w:spacing w:before="120"/>
        <w:ind w:left="714" w:hanging="357"/>
        <w:jc w:val="both"/>
        <w:rPr>
          <w:color w:val="auto"/>
        </w:rPr>
      </w:pPr>
      <w:r w:rsidRPr="005278F0">
        <w:rPr>
          <w:color w:val="auto"/>
        </w:rPr>
        <w:t>Os campos “Pronome de Tratamento”, “UF”, “Município”, “Seu Relacionamento</w:t>
      </w:r>
      <w:r w:rsidR="0086363C">
        <w:rPr>
          <w:color w:val="auto"/>
        </w:rPr>
        <w:t xml:space="preserve"> com o STJ</w:t>
      </w:r>
      <w:r w:rsidRPr="005278F0">
        <w:rPr>
          <w:color w:val="auto"/>
        </w:rPr>
        <w:t>”</w:t>
      </w:r>
      <w:r w:rsidR="0086363C">
        <w:rPr>
          <w:color w:val="auto"/>
        </w:rPr>
        <w:t>, "</w:t>
      </w:r>
      <w:r w:rsidR="0086363C" w:rsidRPr="0086363C">
        <w:rPr>
          <w:color w:val="auto"/>
        </w:rPr>
        <w:t>Como deseja receber a resposta"</w:t>
      </w:r>
      <w:r w:rsidR="0086363C">
        <w:rPr>
          <w:color w:val="auto"/>
        </w:rPr>
        <w:t xml:space="preserve">, "Profissão" e "Escolaridade" </w:t>
      </w:r>
      <w:r w:rsidRPr="005278F0">
        <w:rPr>
          <w:color w:val="auto"/>
        </w:rPr>
        <w:t xml:space="preserve"> são campos no estilo “Caixa de seleção” ou “Combo”.</w:t>
      </w:r>
    </w:p>
    <w:p w:rsidR="0020382A" w:rsidRDefault="0020382A">
      <w:pPr>
        <w:jc w:val="left"/>
      </w:pPr>
      <w:r>
        <w:br w:type="page"/>
      </w:r>
    </w:p>
    <w:p w:rsidR="00EC7A91" w:rsidRDefault="00EC7A91" w:rsidP="00155736">
      <w:pPr>
        <w:pStyle w:val="STJNivel3"/>
      </w:pPr>
      <w:bookmarkStart w:id="12" w:name="_Toc394655576"/>
      <w:r>
        <w:lastRenderedPageBreak/>
        <w:t>2.2.</w:t>
      </w:r>
      <w:r w:rsidR="0057736E">
        <w:t>5</w:t>
      </w:r>
      <w:r>
        <w:t xml:space="preserve">. </w:t>
      </w:r>
      <w:r w:rsidR="00F3510A">
        <w:t>Esqueceu sua senha</w:t>
      </w:r>
      <w:bookmarkEnd w:id="12"/>
    </w:p>
    <w:p w:rsidR="00F3510A" w:rsidRPr="00F45A8A" w:rsidRDefault="00EC7A91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5</w:t>
      </w:r>
      <w:r w:rsidRPr="00F45A8A">
        <w:rPr>
          <w:rFonts w:cs="Arial"/>
          <w:sz w:val="20"/>
        </w:rPr>
        <w:t xml:space="preserve">.1. </w:t>
      </w:r>
      <w:r w:rsidR="00F3510A">
        <w:rPr>
          <w:rFonts w:cs="Arial"/>
          <w:sz w:val="20"/>
        </w:rPr>
        <w:t>Esqueceu sua senha</w:t>
      </w:r>
    </w:p>
    <w:p w:rsidR="00155736" w:rsidRDefault="00155736" w:rsidP="00155736"/>
    <w:p w:rsidR="00155736" w:rsidRDefault="00FB7D61" w:rsidP="00155736">
      <w:pPr>
        <w:jc w:val="center"/>
      </w:pPr>
      <w:r>
        <w:rPr>
          <w:noProof/>
        </w:rPr>
        <w:drawing>
          <wp:inline distT="0" distB="0" distL="0" distR="0">
            <wp:extent cx="4696460" cy="3859530"/>
            <wp:effectExtent l="1905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Pr="00155736" w:rsidRDefault="00155736" w:rsidP="00155736"/>
    <w:p w:rsidR="00F3510A" w:rsidRDefault="00F3510A" w:rsidP="00F3510A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5 </w:t>
      </w:r>
      <w:r>
        <w:rPr>
          <w:color w:val="auto"/>
        </w:rPr>
        <w:t>–</w:t>
      </w:r>
      <w:r w:rsidR="00FC4166">
        <w:rPr>
          <w:color w:val="auto"/>
        </w:rPr>
        <w:t xml:space="preserve"> </w:t>
      </w:r>
      <w:r>
        <w:rPr>
          <w:color w:val="auto"/>
        </w:rPr>
        <w:t>Esqueceu sua senha</w:t>
      </w:r>
      <w:r w:rsidR="00504E50">
        <w:rPr>
          <w:color w:val="auto"/>
        </w:rPr>
        <w:t>.</w:t>
      </w:r>
    </w:p>
    <w:p w:rsidR="0036782D" w:rsidRPr="0036782D" w:rsidRDefault="0036782D" w:rsidP="0036782D"/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5</w:t>
      </w:r>
      <w:r>
        <w:rPr>
          <w:sz w:val="20"/>
        </w:rPr>
        <w:t>.2. Regras de Apresentação</w:t>
      </w:r>
    </w:p>
    <w:p w:rsidR="00F3510A" w:rsidRPr="004E12F5" w:rsidRDefault="00F3510A" w:rsidP="00F3510A">
      <w:pPr>
        <w:pStyle w:val="Instruo"/>
        <w:numPr>
          <w:ilvl w:val="0"/>
          <w:numId w:val="33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“E</w:t>
      </w:r>
      <w:r w:rsidR="00C233F6">
        <w:rPr>
          <w:color w:val="auto"/>
        </w:rPr>
        <w:t>nviar</w:t>
      </w:r>
      <w:r>
        <w:rPr>
          <w:color w:val="auto"/>
        </w:rPr>
        <w:t>”</w:t>
      </w:r>
      <w:r w:rsidRPr="004E12F5">
        <w:rPr>
          <w:color w:val="auto"/>
        </w:rPr>
        <w:t xml:space="preserve">, </w:t>
      </w:r>
      <w:r>
        <w:rPr>
          <w:color w:val="auto"/>
        </w:rPr>
        <w:t xml:space="preserve">o sistema encaminha um </w:t>
      </w:r>
      <w:r w:rsidR="0039148A">
        <w:rPr>
          <w:color w:val="auto"/>
        </w:rPr>
        <w:t>e-mail</w:t>
      </w:r>
      <w:r>
        <w:rPr>
          <w:color w:val="auto"/>
        </w:rPr>
        <w:t xml:space="preserve"> ao usuário informando a senha cadastrada</w:t>
      </w:r>
      <w:r w:rsidRPr="004E12F5">
        <w:rPr>
          <w:color w:val="auto"/>
        </w:rPr>
        <w:t>.</w:t>
      </w:r>
      <w:r w:rsidR="003E697C">
        <w:rPr>
          <w:color w:val="auto"/>
        </w:rPr>
        <w:t xml:space="preserve"> Em seguida retorna para a página inicial.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F26B3C">
        <w:rPr>
          <w:sz w:val="20"/>
        </w:rPr>
        <w:t>5</w:t>
      </w:r>
      <w:r>
        <w:rPr>
          <w:sz w:val="20"/>
        </w:rPr>
        <w:t>.3.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F26B3C">
        <w:rPr>
          <w:rFonts w:cs="Arial"/>
          <w:sz w:val="20"/>
        </w:rPr>
        <w:t>5</w:t>
      </w:r>
      <w:r>
        <w:rPr>
          <w:rFonts w:cs="Arial"/>
          <w:sz w:val="20"/>
        </w:rPr>
        <w:t>.4. Itens de Controle</w:t>
      </w:r>
    </w:p>
    <w:p w:rsidR="00F3510A" w:rsidRDefault="00F3510A" w:rsidP="00F3510A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514"/>
        <w:gridCol w:w="708"/>
        <w:gridCol w:w="1325"/>
        <w:gridCol w:w="496"/>
        <w:gridCol w:w="731"/>
        <w:gridCol w:w="709"/>
        <w:gridCol w:w="567"/>
        <w:gridCol w:w="319"/>
        <w:gridCol w:w="985"/>
        <w:gridCol w:w="1896"/>
      </w:tblGrid>
      <w:tr w:rsidR="00F3510A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14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32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86363C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14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="009462EF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708" w:type="dxa"/>
            <w:vAlign w:val="center"/>
          </w:tcPr>
          <w:p w:rsidR="0086363C" w:rsidRPr="007D6B6B" w:rsidRDefault="0001224A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86363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CE/ 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86363C" w:rsidRPr="007D6B6B" w:rsidRDefault="005A33F6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6363C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14" w:type="dxa"/>
            <w:vAlign w:val="center"/>
          </w:tcPr>
          <w:p w:rsidR="0086363C" w:rsidRDefault="005F4820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86363C">
              <w:rPr>
                <w:i/>
                <w:iCs/>
                <w:color w:val="auto"/>
                <w:sz w:val="16"/>
                <w:szCs w:val="16"/>
              </w:rPr>
              <w:t>Enviar</w:t>
            </w:r>
          </w:p>
        </w:tc>
        <w:tc>
          <w:tcPr>
            <w:tcW w:w="708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vAlign w:val="center"/>
          </w:tcPr>
          <w:p w:rsidR="0086363C" w:rsidRPr="007D6B6B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86363C" w:rsidRPr="0064040A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86363C" w:rsidRPr="0064040A" w:rsidRDefault="00245945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 sistema encaminha um e-mail ao usuário informando a senha cadastrada.</w:t>
            </w:r>
          </w:p>
        </w:tc>
      </w:tr>
      <w:tr w:rsidR="0086363C" w:rsidTr="00C22C7B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6363C" w:rsidRPr="007E5E04" w:rsidRDefault="009B1C79" w:rsidP="00C22C7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Máscaras:</w:t>
            </w:r>
            <w:r w:rsidR="0086363C" w:rsidRPr="007E5E04">
              <w:rPr>
                <w:b/>
                <w:bCs/>
                <w:sz w:val="16"/>
                <w:szCs w:val="16"/>
              </w:rPr>
              <w:t>LC</w:t>
            </w:r>
            <w:r w:rsidR="0086363C" w:rsidRPr="007E5E04">
              <w:rPr>
                <w:sz w:val="16"/>
                <w:szCs w:val="16"/>
              </w:rPr>
              <w:t xml:space="preserve"> – Caracteres Caixa Baixa, </w:t>
            </w:r>
            <w:r w:rsidR="0086363C" w:rsidRPr="007E5E04">
              <w:rPr>
                <w:b/>
                <w:bCs/>
                <w:sz w:val="16"/>
                <w:szCs w:val="16"/>
              </w:rPr>
              <w:t>UC</w:t>
            </w:r>
            <w:r w:rsidR="0086363C" w:rsidRPr="007E5E04">
              <w:rPr>
                <w:sz w:val="16"/>
                <w:szCs w:val="16"/>
              </w:rPr>
              <w:t xml:space="preserve"> </w:t>
            </w:r>
            <w:r w:rsidR="00FF15FE">
              <w:rPr>
                <w:sz w:val="16"/>
                <w:szCs w:val="16"/>
              </w:rPr>
              <w:t xml:space="preserve">– Caracteres </w:t>
            </w:r>
            <w:r w:rsidR="0086363C" w:rsidRPr="007E5E04">
              <w:rPr>
                <w:sz w:val="16"/>
                <w:szCs w:val="16"/>
              </w:rPr>
              <w:t xml:space="preserve">Caixa Alta, </w:t>
            </w:r>
            <w:r w:rsidR="0086363C" w:rsidRPr="007E5E04">
              <w:rPr>
                <w:b/>
                <w:bCs/>
                <w:sz w:val="16"/>
                <w:szCs w:val="16"/>
              </w:rPr>
              <w:t>CS</w:t>
            </w:r>
            <w:r w:rsidR="0086363C" w:rsidRPr="007E5E04">
              <w:rPr>
                <w:sz w:val="16"/>
                <w:szCs w:val="16"/>
              </w:rPr>
              <w:t xml:space="preserve"> – Ignora Caixa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FF6481">
              <w:rPr>
                <w:b/>
                <w:sz w:val="16"/>
                <w:szCs w:val="16"/>
              </w:rPr>
              <w:t>–</w:t>
            </w:r>
            <w:r w:rsidRPr="007E5E04">
              <w:rPr>
                <w:sz w:val="16"/>
                <w:szCs w:val="16"/>
              </w:rPr>
              <w:t xml:space="preserve">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="009B1C79"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6363C" w:rsidRPr="007E5E04" w:rsidRDefault="00FF6481" w:rsidP="00C22C7B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Data </w:t>
            </w:r>
            <w:r w:rsidR="0086363C" w:rsidRPr="007E5E04">
              <w:rPr>
                <w:sz w:val="16"/>
                <w:szCs w:val="16"/>
              </w:rPr>
              <w:t xml:space="preserve">(dd/mm/yyyy),  </w:t>
            </w:r>
            <w:r w:rsidR="0086363C" w:rsidRPr="007E5E04">
              <w:rPr>
                <w:b/>
                <w:bCs/>
                <w:sz w:val="16"/>
                <w:szCs w:val="16"/>
              </w:rPr>
              <w:t>MA</w:t>
            </w:r>
            <w:r w:rsidR="0086363C" w:rsidRPr="007E5E04">
              <w:rPr>
                <w:sz w:val="16"/>
                <w:szCs w:val="16"/>
              </w:rPr>
              <w:t xml:space="preserve"> – Mês/Ano (mm/yyyy) </w:t>
            </w:r>
          </w:p>
          <w:p w:rsidR="0086363C" w:rsidRPr="007E5E04" w:rsidRDefault="0086363C" w:rsidP="00C22C7B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</w:t>
            </w:r>
            <w:r w:rsidR="00FF6481">
              <w:rPr>
                <w:sz w:val="16"/>
                <w:szCs w:val="16"/>
                <w:lang w:val="en-US"/>
              </w:rPr>
              <w:t xml:space="preserve">yyyy </w:t>
            </w:r>
            <w:proofErr w:type="spellStart"/>
            <w:r w:rsidR="00FF6481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</w:p>
          <w:p w:rsidR="0086363C" w:rsidRDefault="0086363C" w:rsidP="00C22C7B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EC7A91" w:rsidRDefault="00EC7A91" w:rsidP="00BC7BFD"/>
    <w:sectPr w:rsidR="00EC7A91" w:rsidSect="004C39CC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1" w:author="maria.passini" w:date="2014-09-17T10:35:00Z" w:initials="mlcp">
    <w:p w:rsidR="003522EA" w:rsidRDefault="003522EA">
      <w:pPr>
        <w:pStyle w:val="Textodecomentrio"/>
      </w:pPr>
      <w:r>
        <w:rPr>
          <w:rStyle w:val="Refdecomentrio"/>
        </w:rPr>
        <w:annotationRef/>
      </w:r>
      <w:r>
        <w:t>favor confirmar esta informação.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00C9" w:rsidRDefault="00D100C9">
      <w:r>
        <w:separator/>
      </w:r>
    </w:p>
  </w:endnote>
  <w:endnote w:type="continuationSeparator" w:id="0">
    <w:p w:rsidR="00D100C9" w:rsidRDefault="00D100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22EA" w:rsidRDefault="003522EA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3522EA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3522EA" w:rsidRDefault="003522EA">
          <w:proofErr w:type="spellStart"/>
          <w:r>
            <w:t>Politec</w:t>
          </w:r>
          <w:proofErr w:type="spellEnd"/>
          <w:r>
            <w:t xml:space="preserve"> Ltda.</w:t>
          </w:r>
        </w:p>
        <w:p w:rsidR="003522EA" w:rsidRDefault="003522EA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3522EA" w:rsidRDefault="003522EA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3522EA" w:rsidRDefault="003522EA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9</w:t>
            </w:r>
          </w:fldSimple>
        </w:p>
      </w:tc>
    </w:tr>
  </w:tbl>
  <w:p w:rsidR="003522EA" w:rsidRDefault="003522E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22EA" w:rsidRDefault="003522EA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3522EA">
      <w:trPr>
        <w:cantSplit/>
        <w:jc w:val="center"/>
      </w:trPr>
      <w:tc>
        <w:tcPr>
          <w:tcW w:w="8005" w:type="dxa"/>
        </w:tcPr>
        <w:p w:rsidR="003522EA" w:rsidRDefault="00B768EA" w:rsidP="00845586">
          <w:pPr>
            <w:pStyle w:val="Rodap"/>
            <w:ind w:right="360"/>
          </w:pPr>
          <w:fldSimple w:instr=" FILENAME ">
            <w:r w:rsidR="003522EA">
              <w:rPr>
                <w:noProof/>
              </w:rPr>
              <w:t>sisouv_este_it002_efetuar_login_interno</w:t>
            </w:r>
          </w:fldSimple>
        </w:p>
      </w:tc>
      <w:tc>
        <w:tcPr>
          <w:tcW w:w="1705" w:type="dxa"/>
          <w:vAlign w:val="center"/>
        </w:tcPr>
        <w:p w:rsidR="003522EA" w:rsidRPr="00203AE9" w:rsidRDefault="003522EA" w:rsidP="00845586">
          <w:pPr>
            <w:pStyle w:val="Rodap"/>
            <w:jc w:val="right"/>
          </w:pPr>
          <w:r w:rsidRPr="00203AE9">
            <w:t>Pág.</w:t>
          </w:r>
          <w:r w:rsidR="00B768EA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B768EA">
            <w:rPr>
              <w:rStyle w:val="Nmerodepgina"/>
              <w:sz w:val="20"/>
            </w:rPr>
            <w:fldChar w:fldCharType="separate"/>
          </w:r>
          <w:r w:rsidR="006B1952">
            <w:rPr>
              <w:rStyle w:val="Nmerodepgina"/>
              <w:noProof/>
              <w:sz w:val="20"/>
            </w:rPr>
            <w:t>2</w:t>
          </w:r>
          <w:r w:rsidR="00B768EA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6B1952">
              <w:rPr>
                <w:noProof/>
              </w:rPr>
              <w:t>12</w:t>
            </w:r>
          </w:fldSimple>
        </w:p>
      </w:tc>
    </w:tr>
  </w:tbl>
  <w:p w:rsidR="003522EA" w:rsidRDefault="003522E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00C9" w:rsidRDefault="00D100C9">
      <w:r>
        <w:separator/>
      </w:r>
    </w:p>
  </w:footnote>
  <w:footnote w:type="continuationSeparator" w:id="0">
    <w:p w:rsidR="00D100C9" w:rsidRDefault="00D100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22EA" w:rsidRDefault="00B768EA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4339" type="#_x0000_t202" style="position:absolute;left:0;text-align:left;margin-left:408.75pt;margin-top:-.5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cC2tgIAALk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" filled="f" stroked="f">
          <v:textbox>
            <w:txbxContent>
              <w:p w:rsidR="003522EA" w:rsidRPr="00EF182A" w:rsidRDefault="00B768EA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3522EA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04112F"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4961255</wp:posOffset>
          </wp:positionH>
          <wp:positionV relativeFrom="paragraph">
            <wp:posOffset>-422910</wp:posOffset>
          </wp:positionV>
          <wp:extent cx="1078865" cy="1078230"/>
          <wp:effectExtent l="19050" t="0" r="6985" b="0"/>
          <wp:wrapNone/>
          <wp:docPr id="9" name="Imagem 10" descr="CariFlPr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CariFlPro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8865" cy="10782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522EA" w:rsidRPr="00C97A59">
      <w:rPr>
        <w:b w:val="0"/>
        <w:noProof/>
      </w:rPr>
      <w:drawing>
        <wp:inline distT="0" distB="0" distL="0" distR="0">
          <wp:extent cx="619125" cy="552450"/>
          <wp:effectExtent l="19050" t="0" r="9525" b="0"/>
          <wp:docPr id="1" name="Imagem 1" descr="nova_marca_stj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va_marca_stj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552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3522EA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3522EA" w:rsidRDefault="003522EA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3522EA" w:rsidRDefault="003522EA">
          <w:pPr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3522EA" w:rsidRDefault="003522EA">
          <w:pPr>
            <w:jc w:val="right"/>
            <w:rPr>
              <w:b/>
            </w:rPr>
          </w:pPr>
          <w:r w:rsidRPr="0036504A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8pt;height:34.65pt" o:ole="">
                <v:imagedata r:id="rId1" o:title=""/>
              </v:shape>
              <o:OLEObject Type="Embed" ProgID="Word.Picture.8" ShapeID="_x0000_i1025" DrawAspect="Content" ObjectID="_1472455665" r:id="rId2"/>
            </w:object>
          </w:r>
        </w:p>
      </w:tc>
    </w:tr>
  </w:tbl>
  <w:p w:rsidR="003522EA" w:rsidRDefault="003522EA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3522EA">
      <w:trPr>
        <w:cantSplit/>
        <w:trHeight w:val="575"/>
        <w:jc w:val="center"/>
      </w:trPr>
      <w:tc>
        <w:tcPr>
          <w:tcW w:w="720" w:type="pct"/>
          <w:vAlign w:val="center"/>
        </w:tcPr>
        <w:p w:rsidR="003522EA" w:rsidRDefault="003522EA">
          <w:pPr>
            <w:pStyle w:val="Cabealho"/>
            <w:ind w:left="-68" w:right="-57"/>
            <w:rPr>
              <w:i/>
              <w:color w:val="auto"/>
            </w:rPr>
          </w:pPr>
          <w:r w:rsidRPr="00C97A59">
            <w:rPr>
              <w:b w:val="0"/>
              <w:i/>
              <w:noProof/>
            </w:rPr>
            <w:drawing>
              <wp:inline distT="0" distB="0" distL="0" distR="0">
                <wp:extent cx="619125" cy="552450"/>
                <wp:effectExtent l="19050" t="0" r="9525" b="0"/>
                <wp:docPr id="11" name="Imagem 1" descr="nova_marca_stj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ova_marca_stj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91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85" w:type="pct"/>
          <w:vAlign w:val="center"/>
        </w:tcPr>
        <w:p w:rsidR="003522EA" w:rsidRDefault="00B768EA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B768EA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4337" type="#_x0000_t202" style="position:absolute;left:0;text-align:left;margin-left:362.2pt;margin-top:11.4pt;width:68.25pt;height:18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t4ugIAAMA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" filled="f" stroked="f">
                <v:textbox>
                  <w:txbxContent>
                    <w:p w:rsidR="003522EA" w:rsidRPr="000A3E7C" w:rsidRDefault="00B768EA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3522EA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  <w:r w:rsidR="003522EA"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4378960</wp:posOffset>
                </wp:positionH>
                <wp:positionV relativeFrom="paragraph">
                  <wp:posOffset>-226060</wp:posOffset>
                </wp:positionV>
                <wp:extent cx="1076325" cy="1078230"/>
                <wp:effectExtent l="19050" t="0" r="9525" b="0"/>
                <wp:wrapNone/>
                <wp:docPr id="7" name="Imagem 14" descr="CariFlPro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CariFlPro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78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3522EA" w:rsidRPr="00B444D2">
            <w:rPr>
              <w:sz w:val="24"/>
              <w:szCs w:val="24"/>
            </w:rPr>
            <w:t>Especificação de Tela</w:t>
          </w:r>
        </w:p>
        <w:p w:rsidR="003522EA" w:rsidRPr="00B444D2" w:rsidRDefault="003522EA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Efetuar Login Interno</w:t>
          </w:r>
        </w:p>
        <w:p w:rsidR="003522EA" w:rsidRDefault="003522EA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3522EA" w:rsidRDefault="00B768EA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3522EA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3522EA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3522EA" w:rsidRPr="00B444D2" w:rsidRDefault="003522EA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3522EA" w:rsidRDefault="003522E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C728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69536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7B384B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854A9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CB0C75"/>
    <w:multiLevelType w:val="hybridMultilevel"/>
    <w:tmpl w:val="4B16E5AC"/>
    <w:lvl w:ilvl="0" w:tplc="0416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05175C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AE0F5F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A161E6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9">
    <w:nsid w:val="25F55484"/>
    <w:multiLevelType w:val="multilevel"/>
    <w:tmpl w:val="0FF8F0B8"/>
    <w:lvl w:ilvl="0">
      <w:start w:val="1"/>
      <w:numFmt w:val="decimal"/>
      <w:lvlText w:val="%1."/>
      <w:lvlJc w:val="left"/>
    </w:lvl>
    <w:lvl w:ilvl="1">
      <w:start w:val="1"/>
      <w:numFmt w:val="decimal"/>
      <w:pStyle w:val="FluxoExceo"/>
      <w:lvlText w:val="E%2."/>
      <w:lvlJc w:val="left"/>
      <w:rPr>
        <w:rFonts w:hint="default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0">
    <w:nsid w:val="2AC04264"/>
    <w:multiLevelType w:val="hybridMultilevel"/>
    <w:tmpl w:val="D19C0DB8"/>
    <w:lvl w:ilvl="0" w:tplc="BAF02D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C736D84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EA534E5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EF24387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11416AE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2C44ECF"/>
    <w:multiLevelType w:val="hybridMultilevel"/>
    <w:tmpl w:val="350465F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2B068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7">
    <w:nsid w:val="37015BBA"/>
    <w:multiLevelType w:val="hybridMultilevel"/>
    <w:tmpl w:val="9DA673B8"/>
    <w:lvl w:ilvl="0" w:tplc="BCBCEAE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8977FC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B4B68AD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0954EAF"/>
    <w:multiLevelType w:val="hybridMultilevel"/>
    <w:tmpl w:val="EAA07A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752644D"/>
    <w:multiLevelType w:val="multilevel"/>
    <w:tmpl w:val="493E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476827A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A8929E9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AFA202C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6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7">
    <w:nsid w:val="51B5605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D7B122E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9">
    <w:nsid w:val="64F31CB8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0">
    <w:nsid w:val="6BD467B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1">
    <w:nsid w:val="6E2434CC"/>
    <w:multiLevelType w:val="hybridMultilevel"/>
    <w:tmpl w:val="61009E1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60B565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4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5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32"/>
  </w:num>
  <w:num w:numId="2">
    <w:abstractNumId w:val="34"/>
  </w:num>
  <w:num w:numId="3">
    <w:abstractNumId w:val="19"/>
  </w:num>
  <w:num w:numId="4">
    <w:abstractNumId w:val="35"/>
  </w:num>
  <w:num w:numId="5">
    <w:abstractNumId w:val="2"/>
  </w:num>
  <w:num w:numId="6">
    <w:abstractNumId w:val="5"/>
  </w:num>
  <w:num w:numId="7">
    <w:abstractNumId w:val="31"/>
  </w:num>
  <w:num w:numId="8">
    <w:abstractNumId w:val="4"/>
  </w:num>
  <w:num w:numId="9">
    <w:abstractNumId w:val="25"/>
  </w:num>
  <w:num w:numId="10">
    <w:abstractNumId w:val="16"/>
  </w:num>
  <w:num w:numId="11">
    <w:abstractNumId w:val="8"/>
  </w:num>
  <w:num w:numId="12">
    <w:abstractNumId w:val="22"/>
  </w:num>
  <w:num w:numId="13">
    <w:abstractNumId w:val="30"/>
  </w:num>
  <w:num w:numId="14">
    <w:abstractNumId w:val="29"/>
  </w:num>
  <w:num w:numId="15">
    <w:abstractNumId w:val="26"/>
  </w:num>
  <w:num w:numId="16">
    <w:abstractNumId w:val="28"/>
  </w:num>
  <w:num w:numId="17">
    <w:abstractNumId w:val="26"/>
  </w:num>
  <w:num w:numId="18">
    <w:abstractNumId w:val="26"/>
  </w:num>
  <w:num w:numId="19">
    <w:abstractNumId w:val="26"/>
  </w:num>
  <w:num w:numId="20">
    <w:abstractNumId w:val="26"/>
  </w:num>
  <w:num w:numId="21">
    <w:abstractNumId w:val="6"/>
  </w:num>
  <w:num w:numId="22">
    <w:abstractNumId w:val="34"/>
  </w:num>
  <w:num w:numId="23">
    <w:abstractNumId w:val="13"/>
  </w:num>
  <w:num w:numId="24">
    <w:abstractNumId w:val="24"/>
  </w:num>
  <w:num w:numId="25">
    <w:abstractNumId w:val="17"/>
  </w:num>
  <w:num w:numId="26">
    <w:abstractNumId w:val="10"/>
  </w:num>
  <w:num w:numId="27">
    <w:abstractNumId w:val="18"/>
  </w:num>
  <w:num w:numId="28">
    <w:abstractNumId w:val="15"/>
  </w:num>
  <w:num w:numId="29">
    <w:abstractNumId w:val="7"/>
  </w:num>
  <w:num w:numId="30">
    <w:abstractNumId w:val="12"/>
  </w:num>
  <w:num w:numId="31">
    <w:abstractNumId w:val="20"/>
  </w:num>
  <w:num w:numId="32">
    <w:abstractNumId w:val="1"/>
  </w:num>
  <w:num w:numId="33">
    <w:abstractNumId w:val="27"/>
  </w:num>
  <w:num w:numId="34">
    <w:abstractNumId w:val="0"/>
  </w:num>
  <w:num w:numId="35">
    <w:abstractNumId w:val="3"/>
  </w:num>
  <w:num w:numId="36">
    <w:abstractNumId w:val="23"/>
  </w:num>
  <w:num w:numId="37">
    <w:abstractNumId w:val="33"/>
  </w:num>
  <w:num w:numId="38">
    <w:abstractNumId w:val="11"/>
  </w:num>
  <w:num w:numId="39">
    <w:abstractNumId w:val="14"/>
  </w:num>
  <w:num w:numId="40">
    <w:abstractNumId w:val="21"/>
  </w:num>
  <w:num w:numId="41">
    <w:abstractNumId w:val="9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48130">
      <o:colormenu v:ext="edit" strokecolor="none"/>
    </o:shapedefaults>
    <o:shapelayout v:ext="edit">
      <o:idmap v:ext="edit" data="14"/>
    </o:shapelayout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07FB"/>
    <w:rsid w:val="00007B83"/>
    <w:rsid w:val="0001224A"/>
    <w:rsid w:val="0004112F"/>
    <w:rsid w:val="0004439F"/>
    <w:rsid w:val="0005371C"/>
    <w:rsid w:val="00056612"/>
    <w:rsid w:val="00063BB4"/>
    <w:rsid w:val="000707B6"/>
    <w:rsid w:val="000716E3"/>
    <w:rsid w:val="000763A9"/>
    <w:rsid w:val="000A3E7C"/>
    <w:rsid w:val="000A5058"/>
    <w:rsid w:val="000B1FDE"/>
    <w:rsid w:val="000B3F12"/>
    <w:rsid w:val="000B78A6"/>
    <w:rsid w:val="000C2F64"/>
    <w:rsid w:val="000D3AD1"/>
    <w:rsid w:val="000D6A5E"/>
    <w:rsid w:val="000E7A0A"/>
    <w:rsid w:val="00103470"/>
    <w:rsid w:val="00106EEC"/>
    <w:rsid w:val="001076EE"/>
    <w:rsid w:val="00116327"/>
    <w:rsid w:val="00132674"/>
    <w:rsid w:val="001327E3"/>
    <w:rsid w:val="00154E8B"/>
    <w:rsid w:val="00155736"/>
    <w:rsid w:val="00173FFC"/>
    <w:rsid w:val="0018174A"/>
    <w:rsid w:val="001A189E"/>
    <w:rsid w:val="001A5920"/>
    <w:rsid w:val="001B00B2"/>
    <w:rsid w:val="001B14A7"/>
    <w:rsid w:val="001B294F"/>
    <w:rsid w:val="001C32F2"/>
    <w:rsid w:val="001D24BC"/>
    <w:rsid w:val="001E2036"/>
    <w:rsid w:val="001E5654"/>
    <w:rsid w:val="00200361"/>
    <w:rsid w:val="002012D6"/>
    <w:rsid w:val="0020382A"/>
    <w:rsid w:val="00203AE9"/>
    <w:rsid w:val="00212C6C"/>
    <w:rsid w:val="00220EBB"/>
    <w:rsid w:val="002236A5"/>
    <w:rsid w:val="0022371C"/>
    <w:rsid w:val="00224262"/>
    <w:rsid w:val="002408A5"/>
    <w:rsid w:val="00245945"/>
    <w:rsid w:val="002462D3"/>
    <w:rsid w:val="00246405"/>
    <w:rsid w:val="0025124E"/>
    <w:rsid w:val="002515AA"/>
    <w:rsid w:val="00275E57"/>
    <w:rsid w:val="002A0015"/>
    <w:rsid w:val="002B74BB"/>
    <w:rsid w:val="002C01C4"/>
    <w:rsid w:val="002C030A"/>
    <w:rsid w:val="002C4F36"/>
    <w:rsid w:val="002E48F8"/>
    <w:rsid w:val="002F095C"/>
    <w:rsid w:val="002F16ED"/>
    <w:rsid w:val="002F687D"/>
    <w:rsid w:val="00304445"/>
    <w:rsid w:val="00321220"/>
    <w:rsid w:val="003356C9"/>
    <w:rsid w:val="00344B01"/>
    <w:rsid w:val="00351257"/>
    <w:rsid w:val="003522EA"/>
    <w:rsid w:val="00354E33"/>
    <w:rsid w:val="00356719"/>
    <w:rsid w:val="0036361A"/>
    <w:rsid w:val="0036504A"/>
    <w:rsid w:val="0036782D"/>
    <w:rsid w:val="00376D29"/>
    <w:rsid w:val="00380C0D"/>
    <w:rsid w:val="0038347B"/>
    <w:rsid w:val="0039148A"/>
    <w:rsid w:val="00392B0F"/>
    <w:rsid w:val="003A6D2E"/>
    <w:rsid w:val="003B1A73"/>
    <w:rsid w:val="003C62E6"/>
    <w:rsid w:val="003E4B59"/>
    <w:rsid w:val="003E697C"/>
    <w:rsid w:val="004020E2"/>
    <w:rsid w:val="00414CA0"/>
    <w:rsid w:val="00423F9D"/>
    <w:rsid w:val="00447B39"/>
    <w:rsid w:val="00457B0D"/>
    <w:rsid w:val="004823B8"/>
    <w:rsid w:val="00491DA7"/>
    <w:rsid w:val="00492370"/>
    <w:rsid w:val="00494E69"/>
    <w:rsid w:val="004A4646"/>
    <w:rsid w:val="004B410B"/>
    <w:rsid w:val="004B4C60"/>
    <w:rsid w:val="004B5499"/>
    <w:rsid w:val="004C39CC"/>
    <w:rsid w:val="004C6F97"/>
    <w:rsid w:val="004E12F5"/>
    <w:rsid w:val="004E21BA"/>
    <w:rsid w:val="004E51BC"/>
    <w:rsid w:val="004F1215"/>
    <w:rsid w:val="00503CC0"/>
    <w:rsid w:val="00504E50"/>
    <w:rsid w:val="005115CF"/>
    <w:rsid w:val="005278F0"/>
    <w:rsid w:val="00532AD7"/>
    <w:rsid w:val="00534860"/>
    <w:rsid w:val="0053611C"/>
    <w:rsid w:val="00552621"/>
    <w:rsid w:val="0056664F"/>
    <w:rsid w:val="005719CB"/>
    <w:rsid w:val="0057736E"/>
    <w:rsid w:val="0058581E"/>
    <w:rsid w:val="005955AD"/>
    <w:rsid w:val="00596810"/>
    <w:rsid w:val="00596ABD"/>
    <w:rsid w:val="005A33F6"/>
    <w:rsid w:val="005A6588"/>
    <w:rsid w:val="005B49B0"/>
    <w:rsid w:val="005C324F"/>
    <w:rsid w:val="005D3E7A"/>
    <w:rsid w:val="005E3355"/>
    <w:rsid w:val="005E5748"/>
    <w:rsid w:val="005F21F1"/>
    <w:rsid w:val="005F27A4"/>
    <w:rsid w:val="005F4820"/>
    <w:rsid w:val="005F7309"/>
    <w:rsid w:val="00600AFB"/>
    <w:rsid w:val="0060373B"/>
    <w:rsid w:val="006040BD"/>
    <w:rsid w:val="00605BAB"/>
    <w:rsid w:val="00605DEE"/>
    <w:rsid w:val="006104D6"/>
    <w:rsid w:val="0063103D"/>
    <w:rsid w:val="0064040A"/>
    <w:rsid w:val="00645DE6"/>
    <w:rsid w:val="00682E46"/>
    <w:rsid w:val="0068704F"/>
    <w:rsid w:val="00692489"/>
    <w:rsid w:val="006B1952"/>
    <w:rsid w:val="006B2B44"/>
    <w:rsid w:val="006B59E9"/>
    <w:rsid w:val="006D659A"/>
    <w:rsid w:val="006F4A85"/>
    <w:rsid w:val="006F7DB5"/>
    <w:rsid w:val="00703A34"/>
    <w:rsid w:val="00706426"/>
    <w:rsid w:val="007173E4"/>
    <w:rsid w:val="007225CA"/>
    <w:rsid w:val="00726993"/>
    <w:rsid w:val="007515A8"/>
    <w:rsid w:val="00753FB6"/>
    <w:rsid w:val="00756063"/>
    <w:rsid w:val="00787E5F"/>
    <w:rsid w:val="007A154B"/>
    <w:rsid w:val="007A5F3B"/>
    <w:rsid w:val="007B5720"/>
    <w:rsid w:val="007C59FD"/>
    <w:rsid w:val="007D6B6B"/>
    <w:rsid w:val="007E4655"/>
    <w:rsid w:val="007E5E04"/>
    <w:rsid w:val="007E61E0"/>
    <w:rsid w:val="007E7632"/>
    <w:rsid w:val="007F55E4"/>
    <w:rsid w:val="00807BFD"/>
    <w:rsid w:val="00813546"/>
    <w:rsid w:val="0081763A"/>
    <w:rsid w:val="0081784C"/>
    <w:rsid w:val="00822EB0"/>
    <w:rsid w:val="0083328F"/>
    <w:rsid w:val="008415C8"/>
    <w:rsid w:val="00845586"/>
    <w:rsid w:val="00854DCF"/>
    <w:rsid w:val="00856877"/>
    <w:rsid w:val="00861551"/>
    <w:rsid w:val="0086363C"/>
    <w:rsid w:val="008646AE"/>
    <w:rsid w:val="00867CCF"/>
    <w:rsid w:val="00871FEE"/>
    <w:rsid w:val="0087394A"/>
    <w:rsid w:val="00880FFD"/>
    <w:rsid w:val="0088345F"/>
    <w:rsid w:val="00884A85"/>
    <w:rsid w:val="008A6AF5"/>
    <w:rsid w:val="008B4BB4"/>
    <w:rsid w:val="008C1A1F"/>
    <w:rsid w:val="008D20F1"/>
    <w:rsid w:val="008E36BE"/>
    <w:rsid w:val="008E57EE"/>
    <w:rsid w:val="008F29CB"/>
    <w:rsid w:val="008F35E8"/>
    <w:rsid w:val="008F73B0"/>
    <w:rsid w:val="0090785F"/>
    <w:rsid w:val="00910607"/>
    <w:rsid w:val="00915A60"/>
    <w:rsid w:val="009462EF"/>
    <w:rsid w:val="009578E6"/>
    <w:rsid w:val="0097492F"/>
    <w:rsid w:val="00992991"/>
    <w:rsid w:val="00993D10"/>
    <w:rsid w:val="009A0172"/>
    <w:rsid w:val="009A12DF"/>
    <w:rsid w:val="009A13B9"/>
    <w:rsid w:val="009A4461"/>
    <w:rsid w:val="009B1C79"/>
    <w:rsid w:val="009B2F9E"/>
    <w:rsid w:val="009C0F3F"/>
    <w:rsid w:val="009C0F49"/>
    <w:rsid w:val="009D61C6"/>
    <w:rsid w:val="009E2ECE"/>
    <w:rsid w:val="009E31FF"/>
    <w:rsid w:val="009F0BAE"/>
    <w:rsid w:val="009F136F"/>
    <w:rsid w:val="00A4121A"/>
    <w:rsid w:val="00A505CE"/>
    <w:rsid w:val="00A54BB9"/>
    <w:rsid w:val="00A562F1"/>
    <w:rsid w:val="00A65BE5"/>
    <w:rsid w:val="00A73DD9"/>
    <w:rsid w:val="00AA0844"/>
    <w:rsid w:val="00AA13A3"/>
    <w:rsid w:val="00AA6634"/>
    <w:rsid w:val="00AC37D3"/>
    <w:rsid w:val="00AC43F0"/>
    <w:rsid w:val="00AD0E17"/>
    <w:rsid w:val="00AD3A1E"/>
    <w:rsid w:val="00AD7D56"/>
    <w:rsid w:val="00AE24B0"/>
    <w:rsid w:val="00AE4852"/>
    <w:rsid w:val="00AE4CC5"/>
    <w:rsid w:val="00B00BB0"/>
    <w:rsid w:val="00B146E8"/>
    <w:rsid w:val="00B17C79"/>
    <w:rsid w:val="00B21CDC"/>
    <w:rsid w:val="00B30021"/>
    <w:rsid w:val="00B324BC"/>
    <w:rsid w:val="00B42A59"/>
    <w:rsid w:val="00B444D2"/>
    <w:rsid w:val="00B4546E"/>
    <w:rsid w:val="00B4766D"/>
    <w:rsid w:val="00B51160"/>
    <w:rsid w:val="00B61A70"/>
    <w:rsid w:val="00B71BF2"/>
    <w:rsid w:val="00B768EA"/>
    <w:rsid w:val="00BA2329"/>
    <w:rsid w:val="00BA59F0"/>
    <w:rsid w:val="00BA763B"/>
    <w:rsid w:val="00BC3187"/>
    <w:rsid w:val="00BC5595"/>
    <w:rsid w:val="00BC7BFD"/>
    <w:rsid w:val="00BD1486"/>
    <w:rsid w:val="00BD518C"/>
    <w:rsid w:val="00BE192C"/>
    <w:rsid w:val="00BE4080"/>
    <w:rsid w:val="00BE666E"/>
    <w:rsid w:val="00C07A7A"/>
    <w:rsid w:val="00C10C7A"/>
    <w:rsid w:val="00C22C7B"/>
    <w:rsid w:val="00C233F6"/>
    <w:rsid w:val="00C35127"/>
    <w:rsid w:val="00C35D8B"/>
    <w:rsid w:val="00C5569A"/>
    <w:rsid w:val="00C62EBB"/>
    <w:rsid w:val="00C638AD"/>
    <w:rsid w:val="00C820F4"/>
    <w:rsid w:val="00C925E7"/>
    <w:rsid w:val="00C97A59"/>
    <w:rsid w:val="00CB1EDE"/>
    <w:rsid w:val="00CB6295"/>
    <w:rsid w:val="00CC7C8E"/>
    <w:rsid w:val="00CD4564"/>
    <w:rsid w:val="00CE5D0B"/>
    <w:rsid w:val="00D01371"/>
    <w:rsid w:val="00D07151"/>
    <w:rsid w:val="00D100C9"/>
    <w:rsid w:val="00D128FD"/>
    <w:rsid w:val="00D21526"/>
    <w:rsid w:val="00D244E3"/>
    <w:rsid w:val="00D33DF7"/>
    <w:rsid w:val="00D364A3"/>
    <w:rsid w:val="00D408BD"/>
    <w:rsid w:val="00D410A9"/>
    <w:rsid w:val="00D45991"/>
    <w:rsid w:val="00D47030"/>
    <w:rsid w:val="00D517A4"/>
    <w:rsid w:val="00D66069"/>
    <w:rsid w:val="00D72501"/>
    <w:rsid w:val="00D82FCB"/>
    <w:rsid w:val="00D853A2"/>
    <w:rsid w:val="00D86C0A"/>
    <w:rsid w:val="00D87E61"/>
    <w:rsid w:val="00D9559D"/>
    <w:rsid w:val="00DA165D"/>
    <w:rsid w:val="00DA4A20"/>
    <w:rsid w:val="00DE185D"/>
    <w:rsid w:val="00DE381A"/>
    <w:rsid w:val="00E02B14"/>
    <w:rsid w:val="00E150EB"/>
    <w:rsid w:val="00E172EF"/>
    <w:rsid w:val="00E338AE"/>
    <w:rsid w:val="00E356D2"/>
    <w:rsid w:val="00E3640B"/>
    <w:rsid w:val="00E404B4"/>
    <w:rsid w:val="00E606D3"/>
    <w:rsid w:val="00E8342D"/>
    <w:rsid w:val="00E97F00"/>
    <w:rsid w:val="00EA39FC"/>
    <w:rsid w:val="00EB2BAD"/>
    <w:rsid w:val="00EB33C6"/>
    <w:rsid w:val="00EC4295"/>
    <w:rsid w:val="00EC7A91"/>
    <w:rsid w:val="00EE01E5"/>
    <w:rsid w:val="00EE7487"/>
    <w:rsid w:val="00EF13FA"/>
    <w:rsid w:val="00EF182A"/>
    <w:rsid w:val="00EF7199"/>
    <w:rsid w:val="00F00727"/>
    <w:rsid w:val="00F20872"/>
    <w:rsid w:val="00F26B3C"/>
    <w:rsid w:val="00F3231A"/>
    <w:rsid w:val="00F32F4F"/>
    <w:rsid w:val="00F3510A"/>
    <w:rsid w:val="00F45A8A"/>
    <w:rsid w:val="00F51AFC"/>
    <w:rsid w:val="00F57D96"/>
    <w:rsid w:val="00F60A08"/>
    <w:rsid w:val="00FB03D9"/>
    <w:rsid w:val="00FB1B9A"/>
    <w:rsid w:val="00FB645E"/>
    <w:rsid w:val="00FB7D61"/>
    <w:rsid w:val="00FC3FF9"/>
    <w:rsid w:val="00FC4166"/>
    <w:rsid w:val="00FC63E1"/>
    <w:rsid w:val="00FE26C2"/>
    <w:rsid w:val="00FE46DD"/>
    <w:rsid w:val="00FF0969"/>
    <w:rsid w:val="00FF15FE"/>
    <w:rsid w:val="00FF2C45"/>
    <w:rsid w:val="00FF56D0"/>
    <w:rsid w:val="00FF6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04A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36504A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36504A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36504A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36504A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36504A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36504A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36504A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36504A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36504A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36504A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36504A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36504A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36504A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36504A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36504A"/>
    <w:pPr>
      <w:jc w:val="left"/>
    </w:pPr>
    <w:rPr>
      <w:i/>
      <w:color w:val="0000FF"/>
    </w:rPr>
  </w:style>
  <w:style w:type="paragraph" w:styleId="Lista">
    <w:name w:val="List"/>
    <w:basedOn w:val="Normal"/>
    <w:rsid w:val="0036504A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36504A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36504A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36504A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36504A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36504A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clear" w:pos="644"/>
        <w:tab w:val="num" w:pos="717"/>
        <w:tab w:val="left" w:pos="794"/>
      </w:tabs>
      <w:spacing w:before="0"/>
      <w:ind w:left="717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155736"/>
    <w:pPr>
      <w:keepNext w:val="0"/>
      <w:widowControl w:val="0"/>
      <w:numPr>
        <w:ilvl w:val="0"/>
        <w:numId w:val="0"/>
      </w:numPr>
      <w:tabs>
        <w:tab w:val="left" w:pos="851"/>
      </w:tabs>
      <w:ind w:left="851" w:firstLine="142"/>
      <w:jc w:val="both"/>
    </w:pPr>
    <w:rPr>
      <w:rFonts w:cs="Arial"/>
      <w:b w:val="0"/>
      <w:i/>
      <w:sz w:val="28"/>
      <w:szCs w:val="28"/>
    </w:rPr>
  </w:style>
  <w:style w:type="character" w:styleId="Nmerodepgina">
    <w:name w:val="page number"/>
    <w:basedOn w:val="Fontepargpadro"/>
    <w:rsid w:val="00203AE9"/>
    <w:rPr>
      <w:sz w:val="16"/>
    </w:rPr>
  </w:style>
  <w:style w:type="character" w:styleId="HiperlinkVisitado">
    <w:name w:val="FollowedHyperlink"/>
    <w:basedOn w:val="Fontepargpadro"/>
    <w:rsid w:val="000716E3"/>
    <w:rPr>
      <w:color w:val="800080"/>
      <w:u w:val="single"/>
    </w:rPr>
  </w:style>
  <w:style w:type="paragraph" w:customStyle="1" w:styleId="RUPCorpo1">
    <w:name w:val="RUP Corpo 1"/>
    <w:rsid w:val="000716E3"/>
    <w:pPr>
      <w:spacing w:before="120"/>
      <w:ind w:firstLine="425"/>
      <w:jc w:val="both"/>
    </w:pPr>
    <w:rPr>
      <w:rFonts w:ascii="Arial" w:hAnsi="Arial"/>
    </w:rPr>
  </w:style>
  <w:style w:type="paragraph" w:styleId="Textodebalo">
    <w:name w:val="Balloon Text"/>
    <w:basedOn w:val="Normal"/>
    <w:link w:val="TextodebaloChar"/>
    <w:rsid w:val="008415C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415C8"/>
    <w:rPr>
      <w:rFonts w:ascii="Tahoma" w:hAnsi="Tahoma" w:cs="Tahoma"/>
      <w:color w:val="000000"/>
      <w:sz w:val="16"/>
      <w:szCs w:val="16"/>
    </w:rPr>
  </w:style>
  <w:style w:type="character" w:styleId="Refdecomentrio">
    <w:name w:val="annotation reference"/>
    <w:basedOn w:val="Fontepargpadro"/>
    <w:rsid w:val="006F4A8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F4A85"/>
  </w:style>
  <w:style w:type="character" w:customStyle="1" w:styleId="TextodecomentrioChar">
    <w:name w:val="Texto de comentário Char"/>
    <w:basedOn w:val="Fontepargpadro"/>
    <w:link w:val="Textodecomentrio"/>
    <w:rsid w:val="006F4A85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F4A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F4A85"/>
    <w:rPr>
      <w:rFonts w:ascii="Arial" w:hAnsi="Arial" w:cs="Arial"/>
      <w:b/>
      <w:bCs/>
      <w:color w:val="000000"/>
    </w:rPr>
  </w:style>
  <w:style w:type="paragraph" w:styleId="PargrafodaLista">
    <w:name w:val="List Paragraph"/>
    <w:basedOn w:val="Normal"/>
    <w:uiPriority w:val="34"/>
    <w:qFormat/>
    <w:rsid w:val="0086363C"/>
    <w:pPr>
      <w:ind w:left="720"/>
      <w:contextualSpacing/>
    </w:pPr>
  </w:style>
  <w:style w:type="paragraph" w:customStyle="1" w:styleId="FluxoExceo">
    <w:name w:val="Fluxo_Exceção"/>
    <w:basedOn w:val="Normal"/>
    <w:qFormat/>
    <w:rsid w:val="002C01C4"/>
    <w:pPr>
      <w:numPr>
        <w:ilvl w:val="1"/>
        <w:numId w:val="41"/>
      </w:numPr>
      <w:suppressAutoHyphens/>
      <w:autoSpaceDN w:val="0"/>
      <w:jc w:val="left"/>
      <w:textAlignment w:val="baseline"/>
    </w:pPr>
    <w:rPr>
      <w:rFonts w:eastAsia="Arial" w:cs="Times New Roman"/>
      <w:b/>
      <w:i/>
      <w:color w:val="auto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3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A57F6F-91C0-4C96-97B6-D8D797A11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19</TotalTime>
  <Pages>12</Pages>
  <Words>1836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/>
  <LinksUpToDate>false</LinksUpToDate>
  <CharactersWithSpaces>11729</CharactersWithSpaces>
  <SharedDoc>false</SharedDoc>
  <HLinks>
    <vt:vector size="54" baseType="variant"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_Toc387849274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_Toc387849273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_Toc387849272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_Toc387849271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_Toc387849270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_Toc387849269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_Toc387849268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_Toc387849267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_Toc387849266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maria.passini</cp:lastModifiedBy>
  <cp:revision>11</cp:revision>
  <cp:lastPrinted>2014-04-23T13:50:00Z</cp:lastPrinted>
  <dcterms:created xsi:type="dcterms:W3CDTF">2014-07-31T21:05:00Z</dcterms:created>
  <dcterms:modified xsi:type="dcterms:W3CDTF">2014-09-17T13:41:00Z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