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FF0969" w:rsidRPr="00FF0969" w:rsidRDefault="00FF0969" w:rsidP="00FF0969"/>
    <w:p w:rsidR="00FF0969" w:rsidRPr="00FF0969" w:rsidRDefault="00FF0969" w:rsidP="00FF0969"/>
    <w:p w:rsidR="00FF0969" w:rsidRPr="00FF0969" w:rsidRDefault="00FF0969" w:rsidP="00FF0969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Default="001E2036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Pr="00FF0969" w:rsidRDefault="002D6445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505F0B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1026" type="#_x0000_t202" style="position:absolute;left:0;text-align:left;margin-left:-36pt;margin-top:4.4pt;width:513pt;height:132.55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" stroked="f">
            <v:textbox>
              <w:txbxContent>
                <w:p w:rsidR="00197D97" w:rsidRPr="009B646B" w:rsidRDefault="00197D97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9B646B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Projeto </w:t>
                  </w: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Sistema de </w:t>
                  </w:r>
                  <w:r w:rsidRPr="009B646B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Ouvidoria</w:t>
                  </w:r>
                </w:p>
                <w:p w:rsidR="00197D97" w:rsidRPr="00B324BC" w:rsidRDefault="00197D97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197D97" w:rsidRDefault="00197D97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Especificação de Tela</w:t>
                  </w:r>
                </w:p>
                <w:p w:rsidR="00197D97" w:rsidRPr="00EC0C81" w:rsidRDefault="00197D97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Manter Manifestações Em Análise</w:t>
                  </w:r>
                </w:p>
                <w:p w:rsidR="00197D97" w:rsidRPr="00B324BC" w:rsidRDefault="00197D97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197D97" w:rsidRPr="009B646B" w:rsidRDefault="00197D97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9B646B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Versão 0.</w:t>
                  </w: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10</w:t>
                  </w:r>
                </w:p>
                <w:p w:rsidR="00197D97" w:rsidRDefault="00197D97">
                  <w:pPr>
                    <w:pStyle w:val="Titulodocumento"/>
                    <w:jc w:val="right"/>
                  </w:pPr>
                </w:p>
              </w:txbxContent>
            </v:textbox>
          </v:shape>
        </w:pict>
      </w:r>
    </w:p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>
      <w:pPr>
        <w:pStyle w:val="Rodap"/>
        <w:tabs>
          <w:tab w:val="clear" w:pos="4320"/>
          <w:tab w:val="clear" w:pos="8640"/>
        </w:tabs>
      </w:pPr>
    </w:p>
    <w:p w:rsidR="001E2036" w:rsidRDefault="001E2036">
      <w:pPr>
        <w:jc w:val="center"/>
      </w:pPr>
    </w:p>
    <w:p w:rsidR="001E2036" w:rsidRDefault="001E2036">
      <w:pPr>
        <w:pStyle w:val="Cabealho"/>
      </w:pPr>
    </w:p>
    <w:p w:rsidR="001E2036" w:rsidRDefault="001E2036">
      <w:pPr>
        <w:jc w:val="center"/>
        <w:rPr>
          <w:color w:val="auto"/>
        </w:rPr>
      </w:pPr>
    </w:p>
    <w:p w:rsidR="001E2036" w:rsidRDefault="001E2036">
      <w:pPr>
        <w:jc w:val="center"/>
        <w:rPr>
          <w:color w:val="auto"/>
        </w:rPr>
      </w:pPr>
    </w:p>
    <w:p w:rsidR="001E2036" w:rsidRDefault="001E2036">
      <w:pPr>
        <w:jc w:val="center"/>
        <w:rPr>
          <w:noProof/>
        </w:rPr>
        <w:sectPr w:rsidR="001E2036" w:rsidSect="009A12DF">
          <w:headerReference w:type="default" r:id="rId8"/>
          <w:headerReference w:type="first" r:id="rId9"/>
          <w:footerReference w:type="first" r:id="rId10"/>
          <w:pgSz w:w="11907" w:h="16840" w:code="9"/>
          <w:pgMar w:top="1134" w:right="851" w:bottom="1134" w:left="1701" w:header="720" w:footer="720" w:gutter="0"/>
          <w:cols w:space="708"/>
          <w:docGrid w:linePitch="360"/>
        </w:sectPr>
      </w:pPr>
    </w:p>
    <w:p w:rsidR="00203AE9" w:rsidRDefault="00203AE9" w:rsidP="00203AE9">
      <w:pPr>
        <w:pStyle w:val="Ttulo"/>
        <w:jc w:val="center"/>
      </w:pPr>
      <w:r>
        <w:lastRenderedPageBreak/>
        <w:t>HISTÓRICO DE REVISÃO</w:t>
      </w:r>
    </w:p>
    <w:p w:rsidR="00203AE9" w:rsidRDefault="00203AE9" w:rsidP="00203AE9">
      <w:pPr>
        <w:jc w:val="center"/>
      </w:pPr>
    </w:p>
    <w:tbl>
      <w:tblPr>
        <w:tblW w:w="8880" w:type="dxa"/>
        <w:jc w:val="center"/>
        <w:tblInd w:w="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6"/>
        <w:gridCol w:w="993"/>
        <w:gridCol w:w="4241"/>
        <w:gridCol w:w="2040"/>
      </w:tblGrid>
      <w:tr w:rsidR="00203AE9" w:rsidRPr="001F3F4E" w:rsidTr="006C6B1B">
        <w:trPr>
          <w:jc w:val="center"/>
        </w:trPr>
        <w:tc>
          <w:tcPr>
            <w:tcW w:w="1606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Data</w:t>
            </w:r>
          </w:p>
        </w:tc>
        <w:tc>
          <w:tcPr>
            <w:tcW w:w="993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Versão</w:t>
            </w:r>
          </w:p>
        </w:tc>
        <w:tc>
          <w:tcPr>
            <w:tcW w:w="4241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Descrição</w:t>
            </w:r>
          </w:p>
        </w:tc>
        <w:tc>
          <w:tcPr>
            <w:tcW w:w="2040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Autor</w:t>
            </w:r>
          </w:p>
        </w:tc>
      </w:tr>
      <w:tr w:rsidR="0026677E" w:rsidTr="006C6B1B">
        <w:trPr>
          <w:jc w:val="center"/>
        </w:trPr>
        <w:tc>
          <w:tcPr>
            <w:tcW w:w="1606" w:type="dxa"/>
          </w:tcPr>
          <w:p w:rsidR="0026677E" w:rsidRPr="00873131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01/07/2014</w:t>
            </w:r>
          </w:p>
        </w:tc>
        <w:tc>
          <w:tcPr>
            <w:tcW w:w="993" w:type="dxa"/>
          </w:tcPr>
          <w:p w:rsidR="0026677E" w:rsidRPr="00873131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0.00</w:t>
            </w:r>
          </w:p>
        </w:tc>
        <w:tc>
          <w:tcPr>
            <w:tcW w:w="4241" w:type="dxa"/>
          </w:tcPr>
          <w:p w:rsidR="0026677E" w:rsidRPr="00873131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Criação do documento</w:t>
            </w:r>
            <w:r w:rsidR="00277373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26677E" w:rsidRPr="00873131" w:rsidRDefault="0026677E" w:rsidP="00C73217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Carolina Figuerêdo Guimarães</w:t>
            </w:r>
          </w:p>
        </w:tc>
      </w:tr>
      <w:tr w:rsidR="0026677E" w:rsidTr="006C6B1B">
        <w:trPr>
          <w:jc w:val="center"/>
        </w:trPr>
        <w:tc>
          <w:tcPr>
            <w:tcW w:w="1606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14/07/2014</w:t>
            </w:r>
          </w:p>
        </w:tc>
        <w:tc>
          <w:tcPr>
            <w:tcW w:w="993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0.01</w:t>
            </w:r>
          </w:p>
        </w:tc>
        <w:tc>
          <w:tcPr>
            <w:tcW w:w="4241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Alteração do documento conforme reunião dia 09/07/2014</w:t>
            </w:r>
            <w:r w:rsidR="00277373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26677E" w:rsidRPr="00E31DF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Carolina Figuerêdo Guimarães</w:t>
            </w:r>
          </w:p>
        </w:tc>
      </w:tr>
      <w:tr w:rsidR="0026677E" w:rsidTr="006C6B1B">
        <w:trPr>
          <w:jc w:val="center"/>
        </w:trPr>
        <w:tc>
          <w:tcPr>
            <w:tcW w:w="1606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16/07/2014</w:t>
            </w:r>
          </w:p>
        </w:tc>
        <w:tc>
          <w:tcPr>
            <w:tcW w:w="993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0.02</w:t>
            </w:r>
          </w:p>
        </w:tc>
        <w:tc>
          <w:tcPr>
            <w:tcW w:w="4241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Alteração do documento conforme análise dos gestores dia 15/07/2014</w:t>
            </w:r>
            <w:r w:rsidR="00277373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Carolina Figuerêdo Guimarães</w:t>
            </w:r>
          </w:p>
        </w:tc>
      </w:tr>
      <w:tr w:rsidR="0026677E" w:rsidTr="006C6B1B">
        <w:trPr>
          <w:jc w:val="center"/>
        </w:trPr>
        <w:tc>
          <w:tcPr>
            <w:tcW w:w="1606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22/07/2014</w:t>
            </w:r>
          </w:p>
        </w:tc>
        <w:tc>
          <w:tcPr>
            <w:tcW w:w="993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0.03</w:t>
            </w:r>
          </w:p>
        </w:tc>
        <w:tc>
          <w:tcPr>
            <w:tcW w:w="4241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Alteração do documento conforme reunião dia 17/07/2014</w:t>
            </w:r>
            <w:r w:rsidR="00277373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Carolina Figuerêdo Guimarães</w:t>
            </w:r>
          </w:p>
        </w:tc>
      </w:tr>
      <w:tr w:rsidR="0026677E" w:rsidTr="00C73217">
        <w:trPr>
          <w:jc w:val="center"/>
        </w:trPr>
        <w:tc>
          <w:tcPr>
            <w:tcW w:w="1606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23/07/2014</w:t>
            </w:r>
          </w:p>
        </w:tc>
        <w:tc>
          <w:tcPr>
            <w:tcW w:w="993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0.04</w:t>
            </w:r>
          </w:p>
        </w:tc>
        <w:tc>
          <w:tcPr>
            <w:tcW w:w="4241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Alteração do documento</w:t>
            </w:r>
            <w:r w:rsidR="00277373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Carolina Figuerêdo Guimarães</w:t>
            </w:r>
          </w:p>
        </w:tc>
      </w:tr>
      <w:tr w:rsidR="0026677E" w:rsidTr="006C6B1B">
        <w:trPr>
          <w:jc w:val="center"/>
        </w:trPr>
        <w:tc>
          <w:tcPr>
            <w:tcW w:w="1606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08/08/2014</w:t>
            </w:r>
          </w:p>
        </w:tc>
        <w:tc>
          <w:tcPr>
            <w:tcW w:w="993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0.05</w:t>
            </w:r>
          </w:p>
        </w:tc>
        <w:tc>
          <w:tcPr>
            <w:tcW w:w="4241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Alterações conforme reunião dia 07/08/2014</w:t>
            </w:r>
            <w:r w:rsidR="00277373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26677E" w:rsidRDefault="0026677E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Carolina Figuerêdo Guimarães</w:t>
            </w:r>
          </w:p>
        </w:tc>
      </w:tr>
      <w:tr w:rsidR="00277373" w:rsidTr="006C6B1B">
        <w:trPr>
          <w:jc w:val="center"/>
        </w:trPr>
        <w:tc>
          <w:tcPr>
            <w:tcW w:w="1606" w:type="dxa"/>
          </w:tcPr>
          <w:p w:rsidR="00277373" w:rsidRDefault="00277373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11/08/2014</w:t>
            </w:r>
          </w:p>
        </w:tc>
        <w:tc>
          <w:tcPr>
            <w:tcW w:w="993" w:type="dxa"/>
          </w:tcPr>
          <w:p w:rsidR="00277373" w:rsidRDefault="00277373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0.06</w:t>
            </w:r>
          </w:p>
        </w:tc>
        <w:tc>
          <w:tcPr>
            <w:tcW w:w="4241" w:type="dxa"/>
          </w:tcPr>
          <w:p w:rsidR="00277373" w:rsidRDefault="00277373" w:rsidP="00277373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Atualização das telas conforme reunião dia 07/08/2014.</w:t>
            </w:r>
          </w:p>
        </w:tc>
        <w:tc>
          <w:tcPr>
            <w:tcW w:w="2040" w:type="dxa"/>
          </w:tcPr>
          <w:p w:rsidR="00277373" w:rsidRDefault="00277373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Carolina Figuerêdo Guimarães</w:t>
            </w:r>
          </w:p>
        </w:tc>
      </w:tr>
      <w:tr w:rsidR="00277373" w:rsidTr="006C6B1B">
        <w:trPr>
          <w:jc w:val="center"/>
        </w:trPr>
        <w:tc>
          <w:tcPr>
            <w:tcW w:w="1606" w:type="dxa"/>
          </w:tcPr>
          <w:p w:rsidR="00277373" w:rsidRDefault="00277373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12/08/2014</w:t>
            </w:r>
          </w:p>
        </w:tc>
        <w:tc>
          <w:tcPr>
            <w:tcW w:w="993" w:type="dxa"/>
          </w:tcPr>
          <w:p w:rsidR="00277373" w:rsidRDefault="00277373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0.07</w:t>
            </w:r>
          </w:p>
        </w:tc>
        <w:tc>
          <w:tcPr>
            <w:tcW w:w="4241" w:type="dxa"/>
          </w:tcPr>
          <w:p w:rsidR="00F56113" w:rsidRDefault="00277373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Atualização das regras de apresentação</w:t>
            </w:r>
            <w:r w:rsidR="008B443C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277373" w:rsidRDefault="00277373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Carolina Figuerêdo Guimarães</w:t>
            </w:r>
          </w:p>
        </w:tc>
      </w:tr>
      <w:tr w:rsidR="00347F98" w:rsidTr="006C6B1B">
        <w:trPr>
          <w:jc w:val="center"/>
        </w:trPr>
        <w:tc>
          <w:tcPr>
            <w:tcW w:w="1606" w:type="dxa"/>
          </w:tcPr>
          <w:p w:rsidR="00347F98" w:rsidRDefault="00347F98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13/08/2014</w:t>
            </w:r>
          </w:p>
        </w:tc>
        <w:tc>
          <w:tcPr>
            <w:tcW w:w="993" w:type="dxa"/>
          </w:tcPr>
          <w:p w:rsidR="00347F98" w:rsidRDefault="00347F98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0.08</w:t>
            </w:r>
          </w:p>
        </w:tc>
        <w:tc>
          <w:tcPr>
            <w:tcW w:w="4241" w:type="dxa"/>
          </w:tcPr>
          <w:p w:rsidR="00347F98" w:rsidRDefault="00347F98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Atualização dos itens de controle.</w:t>
            </w:r>
          </w:p>
        </w:tc>
        <w:tc>
          <w:tcPr>
            <w:tcW w:w="2040" w:type="dxa"/>
          </w:tcPr>
          <w:p w:rsidR="00347F98" w:rsidRDefault="00347F98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Maria Luiza Castro Passini</w:t>
            </w:r>
          </w:p>
        </w:tc>
      </w:tr>
      <w:tr w:rsidR="00DC6065" w:rsidTr="006C6B1B">
        <w:trPr>
          <w:jc w:val="center"/>
        </w:trPr>
        <w:tc>
          <w:tcPr>
            <w:tcW w:w="1606" w:type="dxa"/>
          </w:tcPr>
          <w:p w:rsidR="00DC6065" w:rsidRDefault="00DC6065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13/08/2014</w:t>
            </w:r>
          </w:p>
        </w:tc>
        <w:tc>
          <w:tcPr>
            <w:tcW w:w="993" w:type="dxa"/>
          </w:tcPr>
          <w:p w:rsidR="00DC6065" w:rsidRDefault="00DC6065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0.09</w:t>
            </w:r>
          </w:p>
        </w:tc>
        <w:tc>
          <w:tcPr>
            <w:tcW w:w="4241" w:type="dxa"/>
          </w:tcPr>
          <w:p w:rsidR="00DC6065" w:rsidRDefault="00DC6065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Revisão do documento.</w:t>
            </w:r>
          </w:p>
        </w:tc>
        <w:tc>
          <w:tcPr>
            <w:tcW w:w="2040" w:type="dxa"/>
          </w:tcPr>
          <w:p w:rsidR="00DC6065" w:rsidRDefault="00DC6065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Carolina Figuerêdo Guimarães</w:t>
            </w:r>
          </w:p>
        </w:tc>
      </w:tr>
      <w:tr w:rsidR="00181081" w:rsidTr="006C6B1B">
        <w:trPr>
          <w:jc w:val="center"/>
        </w:trPr>
        <w:tc>
          <w:tcPr>
            <w:tcW w:w="1606" w:type="dxa"/>
          </w:tcPr>
          <w:p w:rsidR="00181081" w:rsidRDefault="00181081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09/09/2014</w:t>
            </w:r>
          </w:p>
        </w:tc>
        <w:tc>
          <w:tcPr>
            <w:tcW w:w="993" w:type="dxa"/>
          </w:tcPr>
          <w:p w:rsidR="00181081" w:rsidRDefault="00181081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0.10</w:t>
            </w:r>
          </w:p>
        </w:tc>
        <w:tc>
          <w:tcPr>
            <w:tcW w:w="4241" w:type="dxa"/>
          </w:tcPr>
          <w:p w:rsidR="00181081" w:rsidRDefault="00181081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 xml:space="preserve">Ajustes conforme parecer técnico </w:t>
            </w:r>
            <w:r w:rsidR="007415D2" w:rsidRPr="007415D2">
              <w:rPr>
                <w:b w:val="0"/>
                <w:i/>
                <w:lang w:val="pt-BR"/>
              </w:rPr>
              <w:t>sisouv-ptvq-elb_e17</w:t>
            </w:r>
            <w:r w:rsidR="007415D2">
              <w:rPr>
                <w:b w:val="0"/>
                <w:lang w:val="pt-BR"/>
              </w:rPr>
              <w:t xml:space="preserve"> entregue na tag </w:t>
            </w:r>
            <w:r w:rsidR="007415D2" w:rsidRPr="007415D2">
              <w:rPr>
                <w:b w:val="0"/>
                <w:i/>
                <w:lang w:val="pt-BR"/>
              </w:rPr>
              <w:t>rsi/elb_e05</w:t>
            </w:r>
            <w:r>
              <w:rPr>
                <w:b w:val="0"/>
                <w:lang w:val="pt-BR"/>
              </w:rPr>
              <w:t>.</w:t>
            </w:r>
            <w:bookmarkStart w:id="0" w:name="_GoBack"/>
            <w:bookmarkEnd w:id="0"/>
          </w:p>
        </w:tc>
        <w:tc>
          <w:tcPr>
            <w:tcW w:w="2040" w:type="dxa"/>
          </w:tcPr>
          <w:p w:rsidR="00181081" w:rsidRDefault="00181081" w:rsidP="00C73217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Rayanne Felício</w:t>
            </w:r>
          </w:p>
        </w:tc>
      </w:tr>
    </w:tbl>
    <w:p w:rsidR="00200361" w:rsidRDefault="001E2036">
      <w:pPr>
        <w:pStyle w:val="Ttulo"/>
        <w:widowControl w:val="0"/>
        <w:spacing w:before="0" w:after="0"/>
        <w:jc w:val="center"/>
        <w:rPr>
          <w:rFonts w:cs="Arial"/>
        </w:rPr>
        <w:sectPr w:rsidR="00200361" w:rsidSect="00200361">
          <w:headerReference w:type="default" r:id="rId11"/>
          <w:footerReference w:type="default" r:id="rId12"/>
          <w:pgSz w:w="11907" w:h="16840" w:code="9"/>
          <w:pgMar w:top="1418" w:right="567" w:bottom="1418" w:left="1418" w:header="567" w:footer="488" w:gutter="0"/>
          <w:pgNumType w:fmt="lowerRoman"/>
          <w:cols w:space="708"/>
          <w:docGrid w:linePitch="360"/>
        </w:sectPr>
      </w:pPr>
      <w:r>
        <w:rPr>
          <w:rFonts w:cs="Arial"/>
        </w:rPr>
        <w:br w:type="page"/>
      </w:r>
    </w:p>
    <w:p w:rsidR="001E2036" w:rsidRDefault="001E2036">
      <w:pPr>
        <w:pStyle w:val="Ttulo"/>
        <w:widowControl w:val="0"/>
        <w:spacing w:before="0" w:after="0"/>
        <w:jc w:val="center"/>
        <w:rPr>
          <w:rFonts w:ascii="Times New Roman" w:hAnsi="Times New Roman"/>
          <w:b w:val="0"/>
          <w:bCs/>
          <w:i/>
          <w:caps w:val="0"/>
          <w:color w:val="000000"/>
          <w:sz w:val="24"/>
          <w:lang w:val="en-US" w:eastAsia="pt-BR"/>
        </w:rPr>
      </w:pPr>
      <w:r>
        <w:rPr>
          <w:caps w:val="0"/>
          <w:sz w:val="36"/>
        </w:rPr>
        <w:lastRenderedPageBreak/>
        <w:t>SUMÁRIO</w:t>
      </w:r>
    </w:p>
    <w:p w:rsidR="00E50E2F" w:rsidRDefault="00505F0B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begin"/>
      </w:r>
      <w:r w:rsidR="001E2036"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instrText xml:space="preserve"> TOC \o "1-3" \h \z </w:instrText>
      </w: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separate"/>
      </w:r>
      <w:hyperlink w:anchor="_Toc395795940" w:history="1">
        <w:r w:rsidR="00E50E2F" w:rsidRPr="00817EA3">
          <w:rPr>
            <w:rStyle w:val="Hyperlink"/>
          </w:rPr>
          <w:t>1.</w:t>
        </w:r>
        <w:r w:rsidR="00E50E2F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pt-BR"/>
          </w:rPr>
          <w:tab/>
        </w:r>
        <w:r w:rsidR="00E50E2F" w:rsidRPr="00817EA3">
          <w:rPr>
            <w:rStyle w:val="Hyperlink"/>
          </w:rPr>
          <w:t>INTRODUÇÃO</w:t>
        </w:r>
        <w:r w:rsidR="00E50E2F">
          <w:rPr>
            <w:webHidden/>
          </w:rPr>
          <w:tab/>
        </w:r>
        <w:r>
          <w:rPr>
            <w:webHidden/>
          </w:rPr>
          <w:fldChar w:fldCharType="begin"/>
        </w:r>
        <w:r w:rsidR="00E50E2F">
          <w:rPr>
            <w:webHidden/>
          </w:rPr>
          <w:instrText xml:space="preserve"> PAGEREF _Toc395795940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0E2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50E2F" w:rsidRDefault="00505F0B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395795941" w:history="1">
        <w:r w:rsidR="00E50E2F" w:rsidRPr="00817EA3">
          <w:rPr>
            <w:rStyle w:val="Hyperlink"/>
            <w:lang w:val="pt-PT"/>
          </w:rPr>
          <w:t>2.</w:t>
        </w:r>
        <w:r w:rsidR="00E50E2F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pt-BR"/>
          </w:rPr>
          <w:tab/>
        </w:r>
        <w:r w:rsidR="00E50E2F" w:rsidRPr="00817EA3">
          <w:rPr>
            <w:rStyle w:val="Hyperlink"/>
            <w:lang w:val="pt-PT"/>
          </w:rPr>
          <w:t>Detalhamento da Apresentação</w:t>
        </w:r>
        <w:r w:rsidR="00E50E2F">
          <w:rPr>
            <w:webHidden/>
          </w:rPr>
          <w:tab/>
        </w:r>
        <w:r>
          <w:rPr>
            <w:webHidden/>
          </w:rPr>
          <w:fldChar w:fldCharType="begin"/>
        </w:r>
        <w:r w:rsidR="00E50E2F">
          <w:rPr>
            <w:webHidden/>
          </w:rPr>
          <w:instrText xml:space="preserve"> PAGEREF _Toc395795941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0E2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50E2F" w:rsidRDefault="00505F0B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5795942" w:history="1">
        <w:r w:rsidR="00E50E2F" w:rsidRPr="00817EA3">
          <w:rPr>
            <w:rStyle w:val="Hyperlink"/>
          </w:rPr>
          <w:t>2.1</w:t>
        </w:r>
        <w:r w:rsidR="00E50E2F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E50E2F" w:rsidRPr="00817EA3">
          <w:rPr>
            <w:rStyle w:val="Hyperlink"/>
            <w:lang w:val="pt-PT"/>
          </w:rPr>
          <w:t>Usuário</w:t>
        </w:r>
        <w:r w:rsidR="00E50E2F" w:rsidRPr="00817EA3">
          <w:rPr>
            <w:rStyle w:val="Hyperlink"/>
          </w:rPr>
          <w:t>s / Atores</w:t>
        </w:r>
        <w:r w:rsidR="00E50E2F">
          <w:rPr>
            <w:webHidden/>
          </w:rPr>
          <w:tab/>
        </w:r>
        <w:r>
          <w:rPr>
            <w:webHidden/>
          </w:rPr>
          <w:fldChar w:fldCharType="begin"/>
        </w:r>
        <w:r w:rsidR="00E50E2F">
          <w:rPr>
            <w:webHidden/>
          </w:rPr>
          <w:instrText xml:space="preserve"> PAGEREF _Toc395795942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0E2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50E2F" w:rsidRDefault="00505F0B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5795943" w:history="1">
        <w:r w:rsidR="00E50E2F" w:rsidRPr="00817EA3">
          <w:rPr>
            <w:rStyle w:val="Hyperlink"/>
          </w:rPr>
          <w:t>2.2</w:t>
        </w:r>
        <w:r w:rsidR="00E50E2F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E50E2F" w:rsidRPr="00817EA3">
          <w:rPr>
            <w:rStyle w:val="Hyperlink"/>
          </w:rPr>
          <w:t>Manter Manifestações Em Análise</w:t>
        </w:r>
        <w:r w:rsidR="00E50E2F">
          <w:rPr>
            <w:webHidden/>
          </w:rPr>
          <w:tab/>
        </w:r>
        <w:r>
          <w:rPr>
            <w:webHidden/>
          </w:rPr>
          <w:fldChar w:fldCharType="begin"/>
        </w:r>
        <w:r w:rsidR="00E50E2F">
          <w:rPr>
            <w:webHidden/>
          </w:rPr>
          <w:instrText xml:space="preserve"> PAGEREF _Toc395795943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0E2F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50E2F" w:rsidRDefault="00505F0B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5795944" w:history="1">
        <w:r w:rsidR="00E50E2F" w:rsidRPr="00817EA3">
          <w:rPr>
            <w:rStyle w:val="Hyperlink"/>
          </w:rPr>
          <w:t>2.2.1. Tela Manifestações Em Análise – Aba Manifestante</w:t>
        </w:r>
        <w:r w:rsidR="00E50E2F">
          <w:rPr>
            <w:webHidden/>
          </w:rPr>
          <w:tab/>
        </w:r>
        <w:r>
          <w:rPr>
            <w:webHidden/>
          </w:rPr>
          <w:fldChar w:fldCharType="begin"/>
        </w:r>
        <w:r w:rsidR="00E50E2F">
          <w:rPr>
            <w:webHidden/>
          </w:rPr>
          <w:instrText xml:space="preserve"> PAGEREF _Toc395795944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0E2F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50E2F" w:rsidRDefault="00505F0B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5795945" w:history="1">
        <w:r w:rsidR="00E50E2F" w:rsidRPr="00817EA3">
          <w:rPr>
            <w:rStyle w:val="Hyperlink"/>
          </w:rPr>
          <w:t>2.2.2. Tela Manifestações Em Análise – Aba Classificação</w:t>
        </w:r>
        <w:r w:rsidR="00E50E2F">
          <w:rPr>
            <w:webHidden/>
          </w:rPr>
          <w:tab/>
        </w:r>
        <w:r>
          <w:rPr>
            <w:webHidden/>
          </w:rPr>
          <w:fldChar w:fldCharType="begin"/>
        </w:r>
        <w:r w:rsidR="00E50E2F">
          <w:rPr>
            <w:webHidden/>
          </w:rPr>
          <w:instrText xml:space="preserve"> PAGEREF _Toc395795945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0E2F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50E2F" w:rsidRDefault="00505F0B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5795946" w:history="1">
        <w:r w:rsidR="00E50E2F" w:rsidRPr="00817EA3">
          <w:rPr>
            <w:rStyle w:val="Hyperlink"/>
          </w:rPr>
          <w:t>2.2.3. Tela Manifestações Em Análise – Aba Responsáveis - Unidades</w:t>
        </w:r>
        <w:r w:rsidR="00E50E2F">
          <w:rPr>
            <w:webHidden/>
          </w:rPr>
          <w:tab/>
        </w:r>
        <w:r>
          <w:rPr>
            <w:webHidden/>
          </w:rPr>
          <w:fldChar w:fldCharType="begin"/>
        </w:r>
        <w:r w:rsidR="00E50E2F">
          <w:rPr>
            <w:webHidden/>
          </w:rPr>
          <w:instrText xml:space="preserve"> PAGEREF _Toc395795946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0E2F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E50E2F" w:rsidRDefault="00505F0B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5795947" w:history="1">
        <w:r w:rsidR="00E50E2F" w:rsidRPr="00817EA3">
          <w:rPr>
            <w:rStyle w:val="Hyperlink"/>
          </w:rPr>
          <w:t>2.2.4. Tela Manifestações Em Análise – Aba Responsáveis - Órgãos</w:t>
        </w:r>
        <w:r w:rsidR="00E50E2F">
          <w:rPr>
            <w:webHidden/>
          </w:rPr>
          <w:tab/>
        </w:r>
        <w:r>
          <w:rPr>
            <w:webHidden/>
          </w:rPr>
          <w:fldChar w:fldCharType="begin"/>
        </w:r>
        <w:r w:rsidR="00E50E2F">
          <w:rPr>
            <w:webHidden/>
          </w:rPr>
          <w:instrText xml:space="preserve"> PAGEREF _Toc395795947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0E2F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E50E2F" w:rsidRDefault="00505F0B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5795948" w:history="1">
        <w:r w:rsidR="00E50E2F" w:rsidRPr="00817EA3">
          <w:rPr>
            <w:rStyle w:val="Hyperlink"/>
          </w:rPr>
          <w:t>2.2.5. Tela Manifestações Em Análise – Aba Resumo</w:t>
        </w:r>
        <w:r w:rsidR="00E50E2F">
          <w:rPr>
            <w:webHidden/>
          </w:rPr>
          <w:tab/>
        </w:r>
        <w:r>
          <w:rPr>
            <w:webHidden/>
          </w:rPr>
          <w:fldChar w:fldCharType="begin"/>
        </w:r>
        <w:r w:rsidR="00E50E2F">
          <w:rPr>
            <w:webHidden/>
          </w:rPr>
          <w:instrText xml:space="preserve"> PAGEREF _Toc395795948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0E2F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E50E2F" w:rsidRDefault="00505F0B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5795949" w:history="1">
        <w:r w:rsidR="00E50E2F" w:rsidRPr="00817EA3">
          <w:rPr>
            <w:rStyle w:val="Hyperlink"/>
          </w:rPr>
          <w:t>2.2.6. Tela Manifestações Em Análise – Aba Tratamento</w:t>
        </w:r>
        <w:r w:rsidR="00E50E2F">
          <w:rPr>
            <w:webHidden/>
          </w:rPr>
          <w:tab/>
        </w:r>
        <w:r>
          <w:rPr>
            <w:webHidden/>
          </w:rPr>
          <w:fldChar w:fldCharType="begin"/>
        </w:r>
        <w:r w:rsidR="00E50E2F">
          <w:rPr>
            <w:webHidden/>
          </w:rPr>
          <w:instrText xml:space="preserve"> PAGEREF _Toc395795949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0E2F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1E2036" w:rsidRDefault="00505F0B">
      <w:pPr>
        <w:pStyle w:val="Sumrio1"/>
        <w:tabs>
          <w:tab w:val="clear" w:pos="539"/>
          <w:tab w:val="clear" w:pos="9540"/>
          <w:tab w:val="left" w:pos="480"/>
          <w:tab w:val="right" w:leader="dot" w:pos="9912"/>
        </w:tabs>
        <w:jc w:val="left"/>
      </w:pP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end"/>
      </w:r>
    </w:p>
    <w:p w:rsidR="001E2036" w:rsidRDefault="001E2036">
      <w:pPr>
        <w:pStyle w:val="STJNvel1"/>
      </w:pPr>
      <w:r>
        <w:br w:type="page"/>
      </w:r>
      <w:bookmarkStart w:id="1" w:name="_Toc221095147"/>
      <w:bookmarkStart w:id="2" w:name="_Toc395795940"/>
      <w:r>
        <w:lastRenderedPageBreak/>
        <w:t>INTRODUÇÃO</w:t>
      </w:r>
      <w:bookmarkEnd w:id="1"/>
      <w:bookmarkEnd w:id="2"/>
    </w:p>
    <w:p w:rsidR="00AA1D89" w:rsidRPr="00A5164B" w:rsidRDefault="00AA1D89" w:rsidP="00AA1D89">
      <w:pPr>
        <w:pStyle w:val="Instruo"/>
        <w:jc w:val="both"/>
        <w:rPr>
          <w:i w:val="0"/>
          <w:color w:val="auto"/>
        </w:rPr>
      </w:pPr>
      <w:r w:rsidRPr="00A5164B">
        <w:rPr>
          <w:i w:val="0"/>
          <w:color w:val="auto"/>
        </w:rPr>
        <w:t xml:space="preserve">O objetivo do documento é especificar as interfaces de </w:t>
      </w:r>
      <w:r w:rsidR="001518F9">
        <w:rPr>
          <w:i w:val="0"/>
          <w:color w:val="auto"/>
        </w:rPr>
        <w:t>Tela</w:t>
      </w:r>
      <w:r w:rsidRPr="00A5164B">
        <w:rPr>
          <w:i w:val="0"/>
          <w:color w:val="auto"/>
        </w:rPr>
        <w:t xml:space="preserve">s do </w:t>
      </w:r>
      <w:r>
        <w:rPr>
          <w:i w:val="0"/>
          <w:color w:val="auto"/>
        </w:rPr>
        <w:t>s</w:t>
      </w:r>
      <w:r w:rsidRPr="00A5164B">
        <w:rPr>
          <w:i w:val="0"/>
          <w:color w:val="auto"/>
        </w:rPr>
        <w:t xml:space="preserve">istema e definir os tipos de campos, tamanho, obrigatoriedade e regras de apresentação que compõem cada </w:t>
      </w:r>
      <w:r w:rsidR="001518F9">
        <w:rPr>
          <w:i w:val="0"/>
          <w:color w:val="auto"/>
        </w:rPr>
        <w:t>Tela</w:t>
      </w:r>
      <w:r w:rsidRPr="00A5164B">
        <w:rPr>
          <w:i w:val="0"/>
          <w:color w:val="auto"/>
        </w:rPr>
        <w:t>.</w:t>
      </w:r>
    </w:p>
    <w:p w:rsidR="00DD19E5" w:rsidRDefault="001A7205">
      <w:pPr>
        <w:pStyle w:val="Instruo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 </w:t>
      </w:r>
    </w:p>
    <w:p w:rsidR="001E2036" w:rsidRDefault="001E2036">
      <w:pPr>
        <w:pStyle w:val="STJNvel1"/>
        <w:rPr>
          <w:lang w:val="pt-PT"/>
        </w:rPr>
      </w:pPr>
      <w:bookmarkStart w:id="3" w:name="_Toc395795941"/>
      <w:r>
        <w:rPr>
          <w:lang w:val="pt-PT"/>
        </w:rPr>
        <w:t>Detalhamento da Apresentação</w:t>
      </w:r>
      <w:bookmarkEnd w:id="3"/>
    </w:p>
    <w:p w:rsidR="00B166D3" w:rsidRPr="00B166D3" w:rsidRDefault="0026677E" w:rsidP="00B166D3">
      <w:r>
        <w:rPr>
          <w:color w:val="auto"/>
        </w:rPr>
        <w:t>O sistema deve apresentar as funcionalidades para que seja possível a análise de uma manifestação</w:t>
      </w:r>
      <w:r w:rsidR="0076230B">
        <w:rPr>
          <w:color w:val="auto"/>
        </w:rPr>
        <w:t>.</w:t>
      </w:r>
    </w:p>
    <w:p w:rsidR="00AA1D89" w:rsidRDefault="00AA1D89" w:rsidP="001D4ED4">
      <w:pPr>
        <w:pStyle w:val="Instruo"/>
        <w:jc w:val="both"/>
        <w:rPr>
          <w:i w:val="0"/>
          <w:color w:val="auto"/>
        </w:rPr>
      </w:pPr>
    </w:p>
    <w:p w:rsidR="001E2036" w:rsidRDefault="001E2036" w:rsidP="0073562D">
      <w:pPr>
        <w:pStyle w:val="STJNvel2"/>
      </w:pPr>
      <w:bookmarkStart w:id="4" w:name="_Toc395795942"/>
      <w:r>
        <w:rPr>
          <w:lang w:val="pt-PT"/>
        </w:rPr>
        <w:t>Usuário</w:t>
      </w:r>
      <w:r w:rsidR="00532AD7">
        <w:t xml:space="preserve">s </w:t>
      </w:r>
      <w:r>
        <w:t>/ Ator</w:t>
      </w:r>
      <w:r w:rsidR="00532AD7">
        <w:t>es</w:t>
      </w:r>
      <w:bookmarkEnd w:id="4"/>
    </w:p>
    <w:p w:rsidR="00B57161" w:rsidRPr="00E50E2F" w:rsidRDefault="00E50E2F" w:rsidP="00B57161">
      <w:pPr>
        <w:pStyle w:val="Instruo"/>
        <w:jc w:val="both"/>
        <w:rPr>
          <w:i w:val="0"/>
          <w:lang w:val="pt-PT"/>
        </w:rPr>
      </w:pPr>
      <w:r w:rsidRPr="00E50E2F">
        <w:rPr>
          <w:i w:val="0"/>
          <w:iCs/>
          <w:color w:val="auto"/>
        </w:rPr>
        <w:t>Usuário Interno: Servidores do STJ (</w:t>
      </w:r>
      <w:r w:rsidRPr="00E50E2F">
        <w:rPr>
          <w:iCs/>
          <w:color w:val="auto"/>
        </w:rPr>
        <w:t>Administrador e Usuários internos da Ouvidoria</w:t>
      </w:r>
      <w:r w:rsidRPr="00E50E2F">
        <w:rPr>
          <w:i w:val="0"/>
          <w:iCs/>
          <w:color w:val="auto"/>
        </w:rPr>
        <w:t>) responsáveis pela análise de uma manifestação, encaminhamento para Unidades e Órgãos responsáveis e/ou resposta ao manifestante</w:t>
      </w:r>
      <w:r w:rsidRPr="00E50E2F">
        <w:rPr>
          <w:i w:val="0"/>
          <w:color w:val="auto"/>
        </w:rPr>
        <w:t xml:space="preserve"> nesta funcionalidade</w:t>
      </w:r>
      <w:r w:rsidR="0076230B" w:rsidRPr="00E50E2F">
        <w:rPr>
          <w:i w:val="0"/>
          <w:color w:val="auto"/>
        </w:rPr>
        <w:t>.</w:t>
      </w:r>
    </w:p>
    <w:p w:rsidR="006126D5" w:rsidRDefault="006126D5" w:rsidP="006126D5">
      <w:pPr>
        <w:pStyle w:val="STJNvel2"/>
      </w:pPr>
      <w:r>
        <w:lastRenderedPageBreak/>
        <w:tab/>
      </w:r>
      <w:r w:rsidR="00EA3FA3">
        <w:t xml:space="preserve"> </w:t>
      </w:r>
      <w:bookmarkStart w:id="5" w:name="_Toc395795943"/>
      <w:r w:rsidR="0026677E">
        <w:t>Manter Manifestações Em Análise</w:t>
      </w:r>
      <w:bookmarkEnd w:id="5"/>
    </w:p>
    <w:p w:rsidR="00142AFE" w:rsidRDefault="001B00B2" w:rsidP="00C73217">
      <w:pPr>
        <w:pStyle w:val="STJNivel3"/>
        <w:rPr>
          <w:i w:val="0"/>
        </w:rPr>
      </w:pPr>
      <w:bookmarkStart w:id="6" w:name="_Toc395795944"/>
      <w:r w:rsidRPr="0097716C">
        <w:t>2</w:t>
      </w:r>
      <w:r w:rsidR="001E2036" w:rsidRPr="0097716C">
        <w:t xml:space="preserve">.2.1. </w:t>
      </w:r>
      <w:r w:rsidR="001518F9">
        <w:t>Tela</w:t>
      </w:r>
      <w:r w:rsidR="001E2036" w:rsidRPr="0097716C">
        <w:t xml:space="preserve"> </w:t>
      </w:r>
      <w:r w:rsidR="0026677E">
        <w:t>Manifestações Em Análise</w:t>
      </w:r>
      <w:r w:rsidR="004B3A46">
        <w:t xml:space="preserve"> </w:t>
      </w:r>
      <w:r w:rsidR="0026677E">
        <w:t>– Aba Manifestante</w:t>
      </w:r>
      <w:bookmarkStart w:id="7" w:name="_Toc388362883"/>
      <w:bookmarkEnd w:id="6"/>
      <w:bookmarkEnd w:id="7"/>
    </w:p>
    <w:p w:rsidR="00751346" w:rsidRPr="00751346" w:rsidRDefault="0026677E" w:rsidP="00277373">
      <w:pPr>
        <w:pStyle w:val="Instruo"/>
        <w:rPr>
          <w:i w:val="0"/>
          <w:color w:val="auto"/>
        </w:rPr>
      </w:pPr>
      <w:r>
        <w:rPr>
          <w:i w:val="0"/>
          <w:noProof/>
          <w:color w:val="auto"/>
        </w:rPr>
        <w:drawing>
          <wp:inline distT="0" distB="0" distL="0" distR="0">
            <wp:extent cx="6239082" cy="7708605"/>
            <wp:effectExtent l="19050" t="0" r="9318" b="0"/>
            <wp:docPr id="11" name="Imagem 2" descr="C:\Documents and Settings\carolina.figueredo\Desktop\aba manifestan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carolina.figueredo\Desktop\aba manifestante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13" cy="771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E21" w:rsidRDefault="00AE4E21" w:rsidP="002F139D">
      <w:pPr>
        <w:pStyle w:val="Instruo"/>
        <w:ind w:firstLine="1560"/>
        <w:jc w:val="center"/>
        <w:rPr>
          <w:i w:val="0"/>
          <w:color w:val="auto"/>
        </w:rPr>
      </w:pPr>
      <w:bookmarkStart w:id="8" w:name="_Toc388362885"/>
      <w:bookmarkStart w:id="9" w:name="_Toc388363172"/>
      <w:bookmarkStart w:id="10" w:name="_Toc388433564"/>
      <w:bookmarkStart w:id="11" w:name="_Toc388433649"/>
      <w:r w:rsidRPr="00751346">
        <w:rPr>
          <w:i w:val="0"/>
          <w:color w:val="auto"/>
        </w:rPr>
        <w:t xml:space="preserve">Figura 1 </w:t>
      </w:r>
      <w:r w:rsidR="00C73217">
        <w:rPr>
          <w:i w:val="0"/>
          <w:color w:val="auto"/>
        </w:rPr>
        <w:t>–</w:t>
      </w:r>
      <w:r w:rsidRPr="00751346">
        <w:rPr>
          <w:i w:val="0"/>
          <w:color w:val="auto"/>
        </w:rPr>
        <w:t xml:space="preserve"> </w:t>
      </w:r>
      <w:r w:rsidR="001518F9">
        <w:rPr>
          <w:i w:val="0"/>
          <w:color w:val="auto"/>
        </w:rPr>
        <w:t>Tela</w:t>
      </w:r>
      <w:r w:rsidR="00C73217">
        <w:rPr>
          <w:i w:val="0"/>
          <w:color w:val="auto"/>
        </w:rPr>
        <w:t xml:space="preserve"> Manifestações Em Análise - Aba</w:t>
      </w:r>
      <w:r w:rsidRPr="00751346">
        <w:rPr>
          <w:i w:val="0"/>
          <w:color w:val="auto"/>
        </w:rPr>
        <w:t xml:space="preserve"> </w:t>
      </w:r>
      <w:r w:rsidR="00C73217">
        <w:rPr>
          <w:i w:val="0"/>
          <w:color w:val="auto"/>
        </w:rPr>
        <w:t>Manifestante</w:t>
      </w:r>
      <w:r w:rsidRPr="00751346">
        <w:rPr>
          <w:i w:val="0"/>
          <w:color w:val="auto"/>
        </w:rPr>
        <w:t>.</w:t>
      </w:r>
      <w:bookmarkEnd w:id="8"/>
      <w:bookmarkEnd w:id="9"/>
      <w:bookmarkEnd w:id="10"/>
      <w:bookmarkEnd w:id="11"/>
    </w:p>
    <w:p w:rsidR="004D10A2" w:rsidRDefault="004D10A2" w:rsidP="002F139D">
      <w:pPr>
        <w:jc w:val="center"/>
      </w:pPr>
    </w:p>
    <w:p w:rsidR="00AE4E21" w:rsidRDefault="00AE4E21" w:rsidP="002A2303">
      <w:pPr>
        <w:pStyle w:val="Titulo4"/>
      </w:pPr>
      <w:r>
        <w:t>Regras de Apresentação</w:t>
      </w:r>
    </w:p>
    <w:p w:rsidR="00983780" w:rsidRDefault="00C73217" w:rsidP="00C73217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Será apresentado na tela o nome do manifestante (“Manifestante”) e o número da manifestação (“N° da Manifestação”), bem como um campo com a Descrição da manifestação, cujo campo não pode ser alterado;</w:t>
      </w:r>
    </w:p>
    <w:p w:rsidR="00C73217" w:rsidRDefault="00C73217" w:rsidP="00C73217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 xml:space="preserve">Serão apresentados na tela dois campos de texto: </w:t>
      </w:r>
    </w:p>
    <w:p w:rsidR="00C73217" w:rsidRDefault="00C73217" w:rsidP="00C73217">
      <w:pPr>
        <w:pStyle w:val="Titulo4"/>
        <w:numPr>
          <w:ilvl w:val="0"/>
          <w:numId w:val="18"/>
        </w:numPr>
        <w:rPr>
          <w:b w:val="0"/>
        </w:rPr>
      </w:pPr>
      <w:r>
        <w:rPr>
          <w:b w:val="0"/>
        </w:rPr>
        <w:t>Campo “Observação Interna”: só deve ser visualizado entre os usuários da ouvidoria do STJ; e</w:t>
      </w:r>
    </w:p>
    <w:p w:rsidR="00C73217" w:rsidRDefault="00C73217" w:rsidP="00C73217">
      <w:pPr>
        <w:pStyle w:val="Titulo4"/>
        <w:numPr>
          <w:ilvl w:val="0"/>
          <w:numId w:val="18"/>
        </w:numPr>
        <w:rPr>
          <w:b w:val="0"/>
        </w:rPr>
      </w:pPr>
      <w:r>
        <w:rPr>
          <w:b w:val="0"/>
        </w:rPr>
        <w:t xml:space="preserve">Campo “Observação Externa”: será encaminhado para os usuários externos do STJ (Responsáveis). </w:t>
      </w:r>
    </w:p>
    <w:p w:rsidR="00C73217" w:rsidRDefault="00C73217" w:rsidP="00C73217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Ao clicar no botão “Editar Manifestação”, o sistema deve apresentar o campo “Descrição Editada”, abaixo do campo “</w:t>
      </w:r>
      <w:r w:rsidR="00795D29">
        <w:rPr>
          <w:b w:val="0"/>
        </w:rPr>
        <w:t>Observação Externa</w:t>
      </w:r>
      <w:r>
        <w:rPr>
          <w:b w:val="0"/>
        </w:rPr>
        <w:t>”, com os mesmo dados do campo “Descrição”, porém editável</w:t>
      </w:r>
      <w:r w:rsidR="00795D29">
        <w:rPr>
          <w:b w:val="0"/>
        </w:rPr>
        <w:t>. O sistema deve apresentar no campo uma barra de edição de texto, permitindo além da edição de texto a inclusão de tabelas e imagens</w:t>
      </w:r>
      <w:r w:rsidR="000E17C1">
        <w:rPr>
          <w:b w:val="0"/>
        </w:rPr>
        <w:t>;</w:t>
      </w:r>
    </w:p>
    <w:p w:rsidR="00795D29" w:rsidRDefault="00795D29" w:rsidP="00C73217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Ao clicar no botão “Editar Manifestação”, o sistema deve habilitar o botão “Salvar” e desabilitar o botão “Editar Manifestação”. Ao clicar no botão “Salvar”, o sistema deve habilitar o botão “Editar Manifestação” e desabilitar o botão “Salvar”;</w:t>
      </w:r>
    </w:p>
    <w:p w:rsidR="00795D29" w:rsidRDefault="00795D29" w:rsidP="00C73217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 xml:space="preserve">Ao clicar no botão “Próximo”, o sistema encaminha o usuário para a próxima aba, tela Manifestações Em Análise </w:t>
      </w:r>
      <w:r w:rsidR="00041C9F">
        <w:rPr>
          <w:b w:val="0"/>
        </w:rPr>
        <w:t>–</w:t>
      </w:r>
      <w:r>
        <w:rPr>
          <w:b w:val="0"/>
        </w:rPr>
        <w:t xml:space="preserve"> </w:t>
      </w:r>
      <w:r w:rsidR="00041C9F">
        <w:rPr>
          <w:b w:val="0"/>
        </w:rPr>
        <w:t xml:space="preserve">Aba </w:t>
      </w:r>
      <w:r>
        <w:rPr>
          <w:b w:val="0"/>
        </w:rPr>
        <w:t>Classificação – 2.2.2;</w:t>
      </w:r>
    </w:p>
    <w:p w:rsidR="00795D29" w:rsidRPr="00983780" w:rsidRDefault="00795D29" w:rsidP="00C73217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Ao clicar no botão “Voltar”, o sistema encaminha o usuário para a tela anterior, funcionalidade “Manter Manifestações Recebidas</w:t>
      </w:r>
      <w:r w:rsidR="00C42A1C">
        <w:rPr>
          <w:b w:val="0"/>
        </w:rPr>
        <w:t>”</w:t>
      </w:r>
      <w:r>
        <w:rPr>
          <w:b w:val="0"/>
        </w:rPr>
        <w:t>.</w:t>
      </w:r>
    </w:p>
    <w:p w:rsidR="00AE4E21" w:rsidRDefault="00AE4E21" w:rsidP="002A2303">
      <w:pPr>
        <w:pStyle w:val="Titulo4"/>
      </w:pPr>
      <w:r>
        <w:t>Exceções</w:t>
      </w:r>
    </w:p>
    <w:p w:rsidR="00AE4E21" w:rsidRPr="00A958FF" w:rsidRDefault="00AE4E21" w:rsidP="00AE4E21">
      <w:r>
        <w:tab/>
        <w:t>Não se aplica.</w:t>
      </w:r>
    </w:p>
    <w:p w:rsidR="00AE4E21" w:rsidRDefault="00AE4E21" w:rsidP="002A2303">
      <w:pPr>
        <w:pStyle w:val="Titulo4"/>
      </w:pPr>
      <w:r>
        <w:t>Itens de Controle</w:t>
      </w:r>
    </w:p>
    <w:p w:rsidR="00AE4E21" w:rsidRDefault="00AE4E21" w:rsidP="00AE4E21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1797"/>
        <w:gridCol w:w="851"/>
        <w:gridCol w:w="899"/>
        <w:gridCol w:w="496"/>
        <w:gridCol w:w="731"/>
        <w:gridCol w:w="567"/>
        <w:gridCol w:w="567"/>
        <w:gridCol w:w="461"/>
        <w:gridCol w:w="985"/>
        <w:gridCol w:w="1896"/>
      </w:tblGrid>
      <w:tr w:rsidR="00AE4E21" w:rsidTr="00171BF5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797" w:type="dxa"/>
            <w:shd w:val="pct25" w:color="auto" w:fill="auto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851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899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731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61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AE4E21" w:rsidRDefault="00AE4E21" w:rsidP="00AE4E21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347F98" w:rsidRPr="007E1F29" w:rsidTr="00B93CCE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47F98" w:rsidRPr="00795D29" w:rsidRDefault="00347F98" w:rsidP="00795D29">
            <w:pPr>
              <w:pStyle w:val="PargrafodaLista"/>
              <w:numPr>
                <w:ilvl w:val="0"/>
                <w:numId w:val="19"/>
              </w:numPr>
              <w:jc w:val="center"/>
              <w:rPr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47F98" w:rsidRPr="00F56113" w:rsidRDefault="00347F98" w:rsidP="005E30C8">
            <w:pPr>
              <w:rPr>
                <w:iCs/>
                <w:color w:val="auto"/>
                <w:sz w:val="16"/>
                <w:szCs w:val="16"/>
              </w:rPr>
            </w:pPr>
            <w:r w:rsidRPr="00F56113">
              <w:rPr>
                <w:iCs/>
                <w:color w:val="auto"/>
                <w:sz w:val="16"/>
                <w:szCs w:val="16"/>
              </w:rPr>
              <w:t>Manifestante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47F98" w:rsidRPr="00685B4A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47F98" w:rsidRPr="00685B4A" w:rsidRDefault="00347F98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o </w:t>
            </w:r>
            <w:r>
              <w:rPr>
                <w:i/>
                <w:iCs/>
                <w:color w:val="auto"/>
                <w:sz w:val="16"/>
                <w:szCs w:val="16"/>
              </w:rPr>
              <w:t>nome do manifestante.</w:t>
            </w:r>
          </w:p>
        </w:tc>
      </w:tr>
      <w:tr w:rsidR="00347F98" w:rsidRPr="007E1F29" w:rsidTr="00B93CCE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47F98" w:rsidRPr="00795D29" w:rsidRDefault="00347F98" w:rsidP="00795D29">
            <w:pPr>
              <w:pStyle w:val="PargrafodaLista"/>
              <w:numPr>
                <w:ilvl w:val="0"/>
                <w:numId w:val="19"/>
              </w:numPr>
              <w:jc w:val="center"/>
              <w:rPr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47F98" w:rsidRPr="00F56113" w:rsidRDefault="00347F98" w:rsidP="008B46E5">
            <w:pPr>
              <w:jc w:val="left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N° da Manifestação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47F98" w:rsidRPr="00685B4A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47F98" w:rsidRPr="00685B4A" w:rsidRDefault="00347F98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Recupera o número da Manifestação.</w:t>
            </w:r>
          </w:p>
        </w:tc>
      </w:tr>
      <w:tr w:rsidR="00347F98" w:rsidRPr="007E1F29" w:rsidTr="00347F98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47F98" w:rsidRPr="00795D29" w:rsidRDefault="00347F98" w:rsidP="00795D29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47F98" w:rsidRPr="00F56113" w:rsidRDefault="00347F98" w:rsidP="001A3919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Descrição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47F98" w:rsidRPr="00685B4A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47F98" w:rsidRPr="00685B4A" w:rsidRDefault="00347F98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a descrição da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 Manifestação.</w:t>
            </w:r>
          </w:p>
        </w:tc>
      </w:tr>
      <w:tr w:rsidR="00392C16" w:rsidRPr="007E1F29" w:rsidTr="00B00A08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92C16" w:rsidRPr="00795D29" w:rsidRDefault="00392C16" w:rsidP="00795D29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92C16" w:rsidRPr="00F56113" w:rsidRDefault="00392C16" w:rsidP="001A3919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Observação Interna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92C16" w:rsidRPr="00B4561B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392C16" w:rsidRPr="007E1F29" w:rsidTr="00B93CCE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92C16" w:rsidRPr="00795D29" w:rsidRDefault="00392C16" w:rsidP="00795D29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92C16" w:rsidRPr="00F56113" w:rsidRDefault="00392C16" w:rsidP="008B46E5">
            <w:pPr>
              <w:jc w:val="left"/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Observação Externa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92C16" w:rsidRPr="00B4561B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392C16" w:rsidRPr="007E1F29" w:rsidTr="00B93CCE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92C16" w:rsidRPr="00795D29" w:rsidRDefault="00392C16" w:rsidP="00795D29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92C16" w:rsidRPr="00F56113" w:rsidRDefault="00392C16" w:rsidP="00B93CCE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Descrição Editada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92C16" w:rsidRPr="00B4561B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6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392C1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347F98" w:rsidRPr="007E1F29" w:rsidTr="00171BF5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47F98" w:rsidRPr="00795D29" w:rsidRDefault="00347F98" w:rsidP="00795D29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47F98" w:rsidRPr="00F56113" w:rsidRDefault="00347F98" w:rsidP="00CE52B3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Editar Manifestação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47F98" w:rsidRPr="00304445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47F98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7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92C16" w:rsidRDefault="00392C16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-Ap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resenta o campo “Descrição Editada”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392C16" w:rsidRDefault="00392C16" w:rsidP="00445862">
            <w:pPr>
              <w:tabs>
                <w:tab w:val="left" w:pos="185"/>
              </w:tabs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Habilita o botão “Salvar”</w:t>
            </w:r>
            <w:r>
              <w:rPr>
                <w:i/>
                <w:iCs/>
                <w:color w:val="auto"/>
                <w:sz w:val="16"/>
                <w:szCs w:val="16"/>
              </w:rPr>
              <w:t>.</w:t>
            </w:r>
          </w:p>
          <w:p w:rsidR="00392C16" w:rsidRPr="007E1F29" w:rsidRDefault="00392C16" w:rsidP="00445862">
            <w:pPr>
              <w:tabs>
                <w:tab w:val="left" w:pos="185"/>
              </w:tabs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-D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esabilita o botão “Editar Manifestação”.</w:t>
            </w:r>
          </w:p>
        </w:tc>
      </w:tr>
      <w:tr w:rsidR="00347F98" w:rsidRPr="007E1F29" w:rsidTr="00171BF5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47F98" w:rsidRPr="00795D29" w:rsidRDefault="00347F98" w:rsidP="00795D29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47F98" w:rsidRPr="00F56113" w:rsidRDefault="00347F98" w:rsidP="004D10A2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Salvar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47F98" w:rsidRPr="00304445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47F98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47F98" w:rsidRPr="007E1F29" w:rsidRDefault="00347F98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92C16" w:rsidRDefault="00392C16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 Habilita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 xml:space="preserve"> o botão “Editar Manifestação”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347F98" w:rsidRPr="007E1F29" w:rsidRDefault="00392C16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-D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esabilita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o botão “Salvar”.</w:t>
            </w:r>
            <w:r w:rsidR="00347F98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392C16" w:rsidRPr="007E1F29" w:rsidTr="00347F98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92C16" w:rsidRPr="00795D29" w:rsidRDefault="00392C16" w:rsidP="00347F98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92C16" w:rsidRDefault="00392C16" w:rsidP="008B7BC0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“Dados do Manifestante”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92C16" w:rsidRPr="00685B4A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92C16" w:rsidRPr="00685B4A" w:rsidRDefault="000A387F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392C16" w:rsidRPr="007E1F29" w:rsidTr="00347F98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92C16" w:rsidRPr="00795D29" w:rsidRDefault="00392C16" w:rsidP="00347F98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92C16" w:rsidRDefault="00392C16" w:rsidP="00347F9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Pronome de Tratamento &lt;pronome-de-tratamento&gt;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92C16" w:rsidRPr="00685B4A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92C16" w:rsidRPr="00685B4A" w:rsidRDefault="00392C16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 w:rsidR="000A387F">
              <w:rPr>
                <w:i/>
                <w:iCs/>
                <w:color w:val="auto"/>
                <w:sz w:val="16"/>
                <w:szCs w:val="16"/>
              </w:rPr>
              <w:t>o pronome de tratamento do Manifestante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0A387F" w:rsidRPr="007E1F29" w:rsidTr="00347F98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A387F" w:rsidRPr="00795D29" w:rsidRDefault="000A387F" w:rsidP="00347F98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0A387F" w:rsidRDefault="000A387F" w:rsidP="00347F9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Nome &lt;nome&gt;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11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o nome do Manifestante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0A387F" w:rsidRPr="007E1F29" w:rsidTr="00347F98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A387F" w:rsidRPr="00795D29" w:rsidRDefault="000A387F" w:rsidP="00347F98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0A387F" w:rsidRDefault="000A387F" w:rsidP="00347F9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Sobrenome &lt;sobrenome&gt;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o sobrenome do Manifestante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0A387F" w:rsidRPr="007E1F29" w:rsidTr="00347F98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A387F" w:rsidRPr="00795D29" w:rsidRDefault="000A387F" w:rsidP="00347F98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0A387F" w:rsidRDefault="000A387F" w:rsidP="008B7BC0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E-mail &lt;email&gt;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13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o e-mail do Manifestante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0A387F" w:rsidRPr="007E1F29" w:rsidTr="00347F98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A387F" w:rsidRPr="00795D29" w:rsidRDefault="000A387F" w:rsidP="00347F98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0A387F" w:rsidRDefault="000A387F" w:rsidP="00347F9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CPF &lt;cpf&gt;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14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o CPF do Manifestante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0A387F" w:rsidRPr="007E1F29" w:rsidTr="00171BF5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A387F" w:rsidRPr="00795D29" w:rsidRDefault="000A387F" w:rsidP="00795D29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0A387F" w:rsidRDefault="000A387F" w:rsidP="004D10A2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Endereço &lt;endereço&gt;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15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o endereço do Manifestante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0A387F" w:rsidRPr="007E1F29" w:rsidTr="00347F98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A387F" w:rsidRPr="00795D29" w:rsidRDefault="000A387F" w:rsidP="00347F98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0A387F" w:rsidRDefault="000A387F" w:rsidP="00347F9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CEP &lt;cep&gt;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16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o CEP do Manifestante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0A387F" w:rsidRPr="007E1F29" w:rsidTr="00347F98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A387F" w:rsidRPr="00795D29" w:rsidRDefault="000A387F" w:rsidP="00347F98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0A387F" w:rsidRDefault="000A387F" w:rsidP="00347F9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Telefone &lt;telefone&gt;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17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o telefone do Manifestante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0A387F" w:rsidRPr="007E1F29" w:rsidTr="00347F98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A387F" w:rsidRPr="00795D29" w:rsidRDefault="000A387F" w:rsidP="00347F98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0A387F" w:rsidRDefault="000A387F" w:rsidP="00347F9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Relacionamento com o STJ &lt;relacionamento-STJ&gt;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18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o relacionamento do Manifestante com o STJ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0A387F" w:rsidRPr="007E1F29" w:rsidTr="00347F98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A387F" w:rsidRPr="00795D29" w:rsidRDefault="000A387F" w:rsidP="00347F98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0A387F" w:rsidRDefault="000A387F" w:rsidP="00347F9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Profissão &lt;profissão&gt;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19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0A387F" w:rsidRPr="00685B4A" w:rsidRDefault="000A387F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a profissão do Manifestante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392C16" w:rsidRPr="007E1F29" w:rsidTr="00171BF5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92C16" w:rsidRPr="00795D29" w:rsidRDefault="00392C16" w:rsidP="00795D29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92C16" w:rsidRDefault="00392C16" w:rsidP="004D10A2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Próximo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92C16" w:rsidRPr="00304445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92C16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20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92C16" w:rsidRPr="007E1F29" w:rsidRDefault="001631CA" w:rsidP="00F07A3E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snapToGrid w:val="0"/>
                <w:color w:val="auto"/>
                <w:sz w:val="16"/>
                <w:szCs w:val="16"/>
              </w:rPr>
              <w:t>Encaminha o usuário para a</w:t>
            </w:r>
            <w:r w:rsidR="00F07A3E" w:rsidRPr="00D95FCF">
              <w:rPr>
                <w:i/>
                <w:iCs/>
                <w:snapToGrid w:val="0"/>
                <w:color w:val="auto"/>
                <w:sz w:val="16"/>
                <w:szCs w:val="16"/>
              </w:rPr>
              <w:t xml:space="preserve"> </w:t>
            </w:r>
            <w:r w:rsidR="00F07A3E" w:rsidRPr="00D95FCF">
              <w:rPr>
                <w:i/>
                <w:iCs/>
                <w:snapToGrid w:val="0"/>
                <w:sz w:val="16"/>
                <w:szCs w:val="16"/>
              </w:rPr>
              <w:t xml:space="preserve">tela Manifestações Em Análise – Aba </w:t>
            </w:r>
            <w:r w:rsidR="00F07A3E" w:rsidRPr="00392C16">
              <w:rPr>
                <w:i/>
                <w:iCs/>
                <w:color w:val="auto"/>
                <w:sz w:val="16"/>
                <w:szCs w:val="16"/>
              </w:rPr>
              <w:t>Classificação</w:t>
            </w:r>
            <w:r w:rsidR="00F07A3E">
              <w:rPr>
                <w:i/>
                <w:iCs/>
                <w:color w:val="auto"/>
                <w:sz w:val="16"/>
                <w:szCs w:val="16"/>
              </w:rPr>
              <w:t>.</w:t>
            </w:r>
            <w:r w:rsidR="00F07A3E" w:rsidRPr="00D95FCF">
              <w:rPr>
                <w:i/>
                <w:iCs/>
                <w:snapToGrid w:val="0"/>
                <w:sz w:val="16"/>
                <w:szCs w:val="16"/>
              </w:rPr>
              <w:t>– 2.2.</w:t>
            </w:r>
            <w:r w:rsidR="00F07A3E">
              <w:rPr>
                <w:i/>
                <w:iCs/>
                <w:snapToGrid w:val="0"/>
                <w:sz w:val="16"/>
                <w:szCs w:val="16"/>
              </w:rPr>
              <w:t>2</w:t>
            </w:r>
            <w:r w:rsidR="00F07A3E" w:rsidRPr="00D95FCF">
              <w:rPr>
                <w:i/>
                <w:iCs/>
                <w:snapToGrid w:val="0"/>
                <w:sz w:val="16"/>
                <w:szCs w:val="16"/>
              </w:rPr>
              <w:t>.</w:t>
            </w:r>
          </w:p>
        </w:tc>
      </w:tr>
      <w:tr w:rsidR="00392C16" w:rsidRPr="007E1F29" w:rsidTr="00171BF5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92C16" w:rsidRPr="00795D29" w:rsidRDefault="00392C16" w:rsidP="00795D29">
            <w:pPr>
              <w:pStyle w:val="PargrafodaLista"/>
              <w:numPr>
                <w:ilvl w:val="0"/>
                <w:numId w:val="19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92C16" w:rsidRDefault="00392C16" w:rsidP="004D10A2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Voltar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92C16" w:rsidRPr="00304445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92C16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21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92C16" w:rsidRPr="007E1F29" w:rsidRDefault="00392C1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92C16" w:rsidRPr="007E1F29" w:rsidRDefault="00D7062D" w:rsidP="001631C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Retorna para a tela</w:t>
            </w:r>
            <w:r w:rsidR="00392C16" w:rsidRPr="00392C16">
              <w:rPr>
                <w:i/>
                <w:iCs/>
                <w:color w:val="auto"/>
                <w:sz w:val="16"/>
                <w:szCs w:val="16"/>
              </w:rPr>
              <w:t xml:space="preserve"> “Manter Manifestações Recebidas</w:t>
            </w:r>
            <w:r>
              <w:rPr>
                <w:i/>
                <w:iCs/>
                <w:color w:val="auto"/>
                <w:sz w:val="16"/>
                <w:szCs w:val="16"/>
              </w:rPr>
              <w:t>"</w:t>
            </w:r>
            <w:r w:rsidR="00392C16" w:rsidRPr="00392C16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1D1FE4" w:rsidTr="00AE4E21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1D1FE4" w:rsidRPr="007E5E04" w:rsidRDefault="001D1FE4" w:rsidP="00AE4E21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>Máscaras: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 w:rsidR="005B3E28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1D1FE4" w:rsidRPr="007E5E04" w:rsidRDefault="001D1FE4" w:rsidP="00AE4E21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</w:t>
            </w:r>
            <w:r w:rsidR="005B3E28" w:rsidRPr="007E5E04">
              <w:rPr>
                <w:sz w:val="16"/>
                <w:szCs w:val="16"/>
              </w:rPr>
              <w:t xml:space="preserve">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1D1FE4" w:rsidRPr="007E5E04" w:rsidRDefault="001D1FE4" w:rsidP="00AE4E21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</w:t>
            </w:r>
            <w:r w:rsidRPr="00BE1732">
              <w:rPr>
                <w:b/>
                <w:sz w:val="16"/>
                <w:szCs w:val="16"/>
              </w:rPr>
              <w:t xml:space="preserve">– </w:t>
            </w:r>
            <w:r w:rsidRPr="007E5E04">
              <w:rPr>
                <w:sz w:val="16"/>
                <w:szCs w:val="16"/>
              </w:rPr>
              <w:t xml:space="preserve">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1D1FE4" w:rsidRPr="007E5E04" w:rsidRDefault="001D1FE4" w:rsidP="00AE4E21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>
              <w:rPr>
                <w:sz w:val="16"/>
                <w:szCs w:val="16"/>
              </w:rPr>
              <w:t>Valores Inteiros</w:t>
            </w:r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1D1FE4" w:rsidRPr="007E5E04" w:rsidRDefault="001D1FE4" w:rsidP="00AE4E21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</w:t>
            </w:r>
            <w:r>
              <w:rPr>
                <w:b/>
                <w:bCs/>
                <w:sz w:val="16"/>
                <w:szCs w:val="16"/>
              </w:rPr>
              <w:t xml:space="preserve">– </w:t>
            </w:r>
            <w:r w:rsidRPr="00BE1732">
              <w:rPr>
                <w:bCs/>
                <w:sz w:val="16"/>
                <w:szCs w:val="16"/>
              </w:rPr>
              <w:t>Data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>(dd/mm/yyyy),</w:t>
            </w:r>
            <w:r w:rsidR="005B3E28" w:rsidRPr="007E5E04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1D1FE4" w:rsidRPr="007E5E04" w:rsidRDefault="001D1FE4" w:rsidP="00AE4E21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</w:t>
            </w:r>
            <w:r>
              <w:rPr>
                <w:sz w:val="16"/>
                <w:szCs w:val="16"/>
                <w:lang w:val="en-US"/>
              </w:rPr>
              <w:t>dd/mm/yyyy hh:mm:ss</w:t>
            </w:r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1D1FE4" w:rsidRPr="007E5E04" w:rsidRDefault="001D1FE4" w:rsidP="00AE4E21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1D1FE4" w:rsidRPr="007E5E04" w:rsidRDefault="001D1FE4" w:rsidP="00AE4E21">
            <w:pPr>
              <w:rPr>
                <w:sz w:val="16"/>
                <w:szCs w:val="16"/>
              </w:rPr>
            </w:pPr>
          </w:p>
          <w:p w:rsidR="001D1FE4" w:rsidRPr="007E5E04" w:rsidRDefault="001D1FE4" w:rsidP="00AE4E21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1D1FE4" w:rsidRPr="007E5E04" w:rsidRDefault="001D1FE4" w:rsidP="00AE4E21">
            <w:pPr>
              <w:ind w:left="1093" w:hanging="1093"/>
              <w:rPr>
                <w:sz w:val="16"/>
                <w:szCs w:val="16"/>
              </w:rPr>
            </w:pPr>
          </w:p>
          <w:p w:rsidR="001D1FE4" w:rsidRDefault="001D1FE4" w:rsidP="00AE4E21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041C9F" w:rsidRDefault="00041C9F" w:rsidP="002A2303">
      <w:pPr>
        <w:pStyle w:val="STJNivel3"/>
      </w:pPr>
    </w:p>
    <w:p w:rsidR="004B3A46" w:rsidRDefault="004B3A46" w:rsidP="00D7062D">
      <w:pPr>
        <w:pStyle w:val="STJNivel3"/>
        <w:keepLines/>
        <w:spacing w:before="0" w:after="0"/>
      </w:pPr>
      <w:bookmarkStart w:id="12" w:name="_Toc395795945"/>
      <w:r w:rsidRPr="002A2303">
        <w:t>2.2.2.</w:t>
      </w:r>
      <w:r w:rsidRPr="0097716C">
        <w:t xml:space="preserve"> </w:t>
      </w:r>
      <w:r w:rsidR="001518F9">
        <w:t>Tela</w:t>
      </w:r>
      <w:r w:rsidRPr="0097716C">
        <w:t xml:space="preserve"> </w:t>
      </w:r>
      <w:r w:rsidR="00041C9F">
        <w:t>Manifestações Em Análise – Aba Classificação</w:t>
      </w:r>
      <w:bookmarkEnd w:id="12"/>
    </w:p>
    <w:p w:rsidR="004B3A46" w:rsidRDefault="004B3A46" w:rsidP="00D7062D">
      <w:pPr>
        <w:pStyle w:val="Instruo"/>
        <w:keepNext/>
        <w:keepLines/>
        <w:jc w:val="center"/>
        <w:rPr>
          <w:i w:val="0"/>
          <w:color w:val="auto"/>
        </w:rPr>
      </w:pPr>
    </w:p>
    <w:p w:rsidR="004B3A46" w:rsidRDefault="00BA524C" w:rsidP="00D7062D">
      <w:pPr>
        <w:pStyle w:val="Instruo"/>
        <w:keepNext/>
        <w:keepLines/>
        <w:rPr>
          <w:i w:val="0"/>
          <w:color w:val="auto"/>
        </w:rPr>
      </w:pPr>
      <w:r>
        <w:rPr>
          <w:i w:val="0"/>
          <w:noProof/>
          <w:color w:val="auto"/>
        </w:rPr>
        <w:drawing>
          <wp:inline distT="0" distB="0" distL="0" distR="0">
            <wp:extent cx="6219825" cy="7553765"/>
            <wp:effectExtent l="19050" t="0" r="9525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70" cy="755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24C" w:rsidRPr="00BA524C" w:rsidRDefault="00BA524C" w:rsidP="00BA524C"/>
    <w:p w:rsidR="002A2303" w:rsidRDefault="004B3A46" w:rsidP="00D7062D">
      <w:pPr>
        <w:pStyle w:val="Instruo"/>
        <w:keepNext/>
        <w:keepLines/>
        <w:ind w:firstLine="1560"/>
        <w:jc w:val="center"/>
        <w:rPr>
          <w:i w:val="0"/>
          <w:color w:val="auto"/>
        </w:rPr>
      </w:pPr>
      <w:r w:rsidRPr="00751346">
        <w:rPr>
          <w:i w:val="0"/>
          <w:color w:val="auto"/>
        </w:rPr>
        <w:t xml:space="preserve">Figura </w:t>
      </w:r>
      <w:r w:rsidR="007A7F04">
        <w:rPr>
          <w:i w:val="0"/>
          <w:color w:val="auto"/>
        </w:rPr>
        <w:t>2</w:t>
      </w:r>
      <w:r w:rsidRPr="00751346">
        <w:rPr>
          <w:i w:val="0"/>
          <w:color w:val="auto"/>
        </w:rPr>
        <w:t xml:space="preserve"> - </w:t>
      </w:r>
      <w:r w:rsidR="001518F9">
        <w:rPr>
          <w:i w:val="0"/>
          <w:color w:val="auto"/>
        </w:rPr>
        <w:t>Tela</w:t>
      </w:r>
      <w:r w:rsidRPr="00751346">
        <w:rPr>
          <w:i w:val="0"/>
          <w:color w:val="auto"/>
        </w:rPr>
        <w:t xml:space="preserve"> </w:t>
      </w:r>
      <w:r w:rsidR="00041C9F">
        <w:rPr>
          <w:i w:val="0"/>
          <w:color w:val="auto"/>
        </w:rPr>
        <w:t>Manifestações Em Análise – Aba Classificação</w:t>
      </w:r>
      <w:r w:rsidR="007A7F04">
        <w:rPr>
          <w:i w:val="0"/>
          <w:color w:val="auto"/>
        </w:rPr>
        <w:t>.</w:t>
      </w:r>
    </w:p>
    <w:p w:rsidR="00D7062D" w:rsidRPr="00D7062D" w:rsidRDefault="00D7062D" w:rsidP="00D7062D"/>
    <w:p w:rsidR="000F1E9D" w:rsidRPr="009609DC" w:rsidRDefault="000F1E9D" w:rsidP="00D7062D">
      <w:pPr>
        <w:pStyle w:val="Ttulo4"/>
        <w:keepLines/>
        <w:numPr>
          <w:ilvl w:val="0"/>
          <w:numId w:val="9"/>
        </w:numPr>
      </w:pPr>
      <w:r w:rsidRPr="009609DC">
        <w:lastRenderedPageBreak/>
        <w:t>Regras de Apresentação</w:t>
      </w:r>
    </w:p>
    <w:p w:rsidR="00041C9F" w:rsidRDefault="00041C9F" w:rsidP="00041C9F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Será apresentado na tela o nome do manifestante (“Manifestante”) e o número da manifestação (“N° da Manifestação”), bem como um campo com a Descrição da manifestação, cujo campo não pode ser alterado;</w:t>
      </w:r>
    </w:p>
    <w:p w:rsidR="00041C9F" w:rsidRDefault="00041C9F" w:rsidP="00041C9F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 xml:space="preserve">Serão apresentados na tela dois campos de texto: </w:t>
      </w:r>
    </w:p>
    <w:p w:rsidR="00041C9F" w:rsidRDefault="00041C9F" w:rsidP="00041C9F">
      <w:pPr>
        <w:pStyle w:val="Titulo4"/>
        <w:numPr>
          <w:ilvl w:val="0"/>
          <w:numId w:val="18"/>
        </w:numPr>
        <w:rPr>
          <w:b w:val="0"/>
        </w:rPr>
      </w:pPr>
      <w:r>
        <w:rPr>
          <w:b w:val="0"/>
        </w:rPr>
        <w:t xml:space="preserve">Campo “Observação Interna”: </w:t>
      </w:r>
      <w:r w:rsidR="00224C79">
        <w:rPr>
          <w:b w:val="0"/>
        </w:rPr>
        <w:t>S</w:t>
      </w:r>
      <w:r>
        <w:rPr>
          <w:b w:val="0"/>
        </w:rPr>
        <w:t>ó deve ser visualizado entre os usuários da ouvidoria do STJ; e</w:t>
      </w:r>
    </w:p>
    <w:p w:rsidR="00041C9F" w:rsidRDefault="00041C9F" w:rsidP="00041C9F">
      <w:pPr>
        <w:pStyle w:val="Titulo4"/>
        <w:numPr>
          <w:ilvl w:val="0"/>
          <w:numId w:val="18"/>
        </w:numPr>
        <w:rPr>
          <w:b w:val="0"/>
        </w:rPr>
      </w:pPr>
      <w:r>
        <w:rPr>
          <w:b w:val="0"/>
        </w:rPr>
        <w:t xml:space="preserve">Campo “Observação Externa”: </w:t>
      </w:r>
      <w:r w:rsidR="00224C79">
        <w:rPr>
          <w:b w:val="0"/>
        </w:rPr>
        <w:t>S</w:t>
      </w:r>
      <w:r>
        <w:rPr>
          <w:b w:val="0"/>
        </w:rPr>
        <w:t xml:space="preserve">erá encaminhado para os usuários externos do STJ (Responsáveis). </w:t>
      </w:r>
    </w:p>
    <w:p w:rsidR="00041C9F" w:rsidRDefault="00041C9F" w:rsidP="00041C9F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 xml:space="preserve">Ao clicar no botão “Editar Manifestação”, o sistema deve apresentar o campo “Descrição Editada”, abaixo </w:t>
      </w:r>
      <w:r w:rsidR="003754DA">
        <w:rPr>
          <w:b w:val="0"/>
        </w:rPr>
        <w:t xml:space="preserve">  </w:t>
      </w:r>
      <w:r>
        <w:rPr>
          <w:b w:val="0"/>
        </w:rPr>
        <w:t>do campo “Observação Externa”, com os mesmo dados do campo “Descrição”, porém editável. O sistema deve apresentar no campo uma barra de edição de texto, permitindo além da edição de texto a inclus</w:t>
      </w:r>
      <w:r w:rsidR="000E17C1">
        <w:rPr>
          <w:b w:val="0"/>
        </w:rPr>
        <w:t>ão de tabelas e imagens;</w:t>
      </w:r>
    </w:p>
    <w:p w:rsidR="00041C9F" w:rsidRDefault="00041C9F" w:rsidP="00041C9F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Ao clicar no botão “Editar Manifestação”, o sistema deve habilitar o botão “Salvar” e desabilitar o botão “Editar Manifestação”. Ao clicar no botão “Salvar”, o sistema deve habilitar o botão “Editar Manifestação” e desabilitar o botão “Salvar”;</w:t>
      </w:r>
    </w:p>
    <w:p w:rsidR="00041C9F" w:rsidRDefault="00041C9F" w:rsidP="00041C9F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 xml:space="preserve">Ao selecionar “Categoria”, o sistema deve apresentar todos os registros de </w:t>
      </w:r>
      <w:r w:rsidR="000E17C1">
        <w:rPr>
          <w:b w:val="0"/>
        </w:rPr>
        <w:t>categorias</w:t>
      </w:r>
      <w:r>
        <w:rPr>
          <w:b w:val="0"/>
        </w:rPr>
        <w:t xml:space="preserve"> cadastrados no sistema. O usuário poderá selecionar apenas</w:t>
      </w:r>
      <w:r w:rsidR="000E17C1">
        <w:rPr>
          <w:b w:val="0"/>
        </w:rPr>
        <w:t xml:space="preserve"> uma Categoria </w:t>
      </w:r>
      <w:r>
        <w:rPr>
          <w:b w:val="0"/>
        </w:rPr>
        <w:t>para a manifestação em análise</w:t>
      </w:r>
      <w:r w:rsidR="000E17C1">
        <w:rPr>
          <w:b w:val="0"/>
        </w:rPr>
        <w:t>;</w:t>
      </w:r>
    </w:p>
    <w:p w:rsidR="000E17C1" w:rsidRDefault="000E17C1" w:rsidP="000E17C1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>Ao selecionar “Tipo”, o sistema deve apresentar todos os registros de tipos cadastrados no sistema. O usuário poderá selecionar apenas um tipo para a manifestação em análise;</w:t>
      </w:r>
    </w:p>
    <w:p w:rsidR="000E17C1" w:rsidRDefault="000E17C1" w:rsidP="000E17C1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>Ao selecionar “Assunto”, o sistema deve apresentar todos os registros de assuntos cadastrados no sistema. O usuário poderá selecionar apenas um assunto para a manifestação em análise;</w:t>
      </w:r>
    </w:p>
    <w:p w:rsidR="008E41F5" w:rsidRDefault="008E41F5" w:rsidP="000E17C1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>Ao selecionar a opção “Não há palavras-chave para essa Manifestação”, o sistema deve desabilitar o campo “Palavras-chave”;</w:t>
      </w:r>
    </w:p>
    <w:p w:rsidR="00041C9F" w:rsidRDefault="00041C9F" w:rsidP="00041C9F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>Ao selecionar</w:t>
      </w:r>
      <w:r w:rsidR="008E41F5">
        <w:rPr>
          <w:b w:val="0"/>
        </w:rPr>
        <w:t xml:space="preserve"> o campo</w:t>
      </w:r>
      <w:r>
        <w:rPr>
          <w:b w:val="0"/>
        </w:rPr>
        <w:t xml:space="preserve"> “Palavras-chave”, o sistema deve apresentar todos os registros de Palavras-chave cadastrados no sistema. O usuário poderá selecionar várias palavras-chave para uma manifestação</w:t>
      </w:r>
      <w:r w:rsidR="000E17C1">
        <w:rPr>
          <w:b w:val="0"/>
        </w:rPr>
        <w:t>;</w:t>
      </w:r>
    </w:p>
    <w:p w:rsidR="00041C9F" w:rsidRDefault="00041C9F" w:rsidP="00041C9F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>Ao clicar no botão “</w:t>
      </w:r>
      <w:r w:rsidRPr="00012E2E">
        <w:rPr>
          <w:b w:val="0"/>
          <w:noProof/>
        </w:rPr>
        <w:drawing>
          <wp:inline distT="0" distB="0" distL="0" distR="0">
            <wp:extent cx="215900" cy="233045"/>
            <wp:effectExtent l="19050" t="0" r="0" b="0"/>
            <wp:docPr id="2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 w:val="0"/>
        </w:rPr>
        <w:t xml:space="preserve">”, o sistema lista na GRID a palavra-chave selecionada na </w:t>
      </w:r>
      <w:r w:rsidRPr="004872CD">
        <w:rPr>
          <w:b w:val="0"/>
          <w:i/>
        </w:rPr>
        <w:t>Combo Box</w:t>
      </w:r>
      <w:r>
        <w:rPr>
          <w:b w:val="0"/>
        </w:rPr>
        <w:t xml:space="preserve"> “Palavras-chave</w:t>
      </w:r>
      <w:r w:rsidR="000E17C1">
        <w:rPr>
          <w:b w:val="0"/>
        </w:rPr>
        <w:t>”;</w:t>
      </w:r>
    </w:p>
    <w:p w:rsidR="00041C9F" w:rsidRDefault="00041C9F" w:rsidP="00041C9F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>Ao selecionar “Sim” na pergunta “Essa manifestação deve ser acompanhada?”, o sistema deve apresentar um campo Combo Box com as opções: Nenhum, Uma semana</w:t>
      </w:r>
      <w:r w:rsidR="000E17C1">
        <w:rPr>
          <w:b w:val="0"/>
        </w:rPr>
        <w:t>,</w:t>
      </w:r>
      <w:r>
        <w:rPr>
          <w:b w:val="0"/>
        </w:rPr>
        <w:t xml:space="preserve"> Um mês</w:t>
      </w:r>
      <w:r w:rsidR="000E17C1">
        <w:rPr>
          <w:b w:val="0"/>
        </w:rPr>
        <w:t>,</w:t>
      </w:r>
      <w:r>
        <w:rPr>
          <w:b w:val="0"/>
        </w:rPr>
        <w:t xml:space="preserve"> Três meses</w:t>
      </w:r>
      <w:r w:rsidR="000E17C1">
        <w:rPr>
          <w:b w:val="0"/>
        </w:rPr>
        <w:t>,</w:t>
      </w:r>
      <w:r>
        <w:rPr>
          <w:b w:val="0"/>
        </w:rPr>
        <w:t xml:space="preserve"> Seis meses; </w:t>
      </w:r>
    </w:p>
    <w:p w:rsidR="00041C9F" w:rsidRDefault="00041C9F" w:rsidP="000E17C1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>Ao selecionar “Sim” na pergunta “Essa manifestação se refere a processo em curso no STJ?”, o sistema deve apresentar o campo “Número do Processo”</w:t>
      </w:r>
      <w:r w:rsidR="000E17C1">
        <w:rPr>
          <w:b w:val="0"/>
        </w:rPr>
        <w:t>;</w:t>
      </w:r>
    </w:p>
    <w:p w:rsidR="000E17C1" w:rsidRDefault="000E17C1" w:rsidP="000E17C1">
      <w:pPr>
        <w:pStyle w:val="Titulo4"/>
        <w:numPr>
          <w:ilvl w:val="0"/>
          <w:numId w:val="0"/>
        </w:numPr>
        <w:ind w:left="426"/>
        <w:rPr>
          <w:b w:val="0"/>
        </w:rPr>
      </w:pPr>
      <w:r w:rsidRPr="000A387F">
        <w:rPr>
          <w:b w:val="0"/>
        </w:rPr>
        <w:t>Ao clicar no botão “Anterior”, o sistema encaminha o usuário para a aba</w:t>
      </w:r>
      <w:r w:rsidR="00170A05" w:rsidRPr="000A387F">
        <w:rPr>
          <w:b w:val="0"/>
        </w:rPr>
        <w:t xml:space="preserve"> anterior</w:t>
      </w:r>
      <w:r w:rsidRPr="000A387F">
        <w:rPr>
          <w:b w:val="0"/>
        </w:rPr>
        <w:t xml:space="preserve">, tela Manifestações Em Análise </w:t>
      </w:r>
      <w:r w:rsidR="00170A05" w:rsidRPr="000A387F">
        <w:rPr>
          <w:b w:val="0"/>
        </w:rPr>
        <w:t>–</w:t>
      </w:r>
      <w:r w:rsidRPr="000A387F">
        <w:rPr>
          <w:b w:val="0"/>
        </w:rPr>
        <w:t xml:space="preserve"> </w:t>
      </w:r>
      <w:r w:rsidR="00170A05" w:rsidRPr="000A387F">
        <w:rPr>
          <w:b w:val="0"/>
        </w:rPr>
        <w:t xml:space="preserve">Aba </w:t>
      </w:r>
      <w:r w:rsidRPr="000A387F">
        <w:rPr>
          <w:b w:val="0"/>
        </w:rPr>
        <w:t>Manifestante – 2.2.1.</w:t>
      </w:r>
    </w:p>
    <w:p w:rsidR="00041C9F" w:rsidRDefault="00041C9F" w:rsidP="000E17C1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Ao clicar no botão “Próximo”, o sistema encaminha o usuário para a próxima aba, tela Manifestações Em Análise – Aba Responsáveis – 2.2.3;</w:t>
      </w:r>
    </w:p>
    <w:p w:rsidR="000F1E9D" w:rsidRPr="00041C9F" w:rsidRDefault="00041C9F" w:rsidP="000E17C1">
      <w:pPr>
        <w:pStyle w:val="Instruo"/>
        <w:spacing w:before="240"/>
        <w:ind w:left="426"/>
        <w:jc w:val="both"/>
        <w:rPr>
          <w:rFonts w:cs="Times New Roman"/>
          <w:i w:val="0"/>
          <w:snapToGrid w:val="0"/>
          <w:color w:val="auto"/>
        </w:rPr>
      </w:pPr>
      <w:r w:rsidRPr="00041C9F">
        <w:rPr>
          <w:rFonts w:cs="Times New Roman"/>
          <w:i w:val="0"/>
          <w:snapToGrid w:val="0"/>
          <w:color w:val="auto"/>
        </w:rPr>
        <w:t xml:space="preserve">Ao clicar no botão “Voltar”, o sistema encaminha o usuário para a tela anterior, </w:t>
      </w:r>
      <w:r w:rsidR="00170A05" w:rsidRPr="00170A05">
        <w:rPr>
          <w:rFonts w:cs="Times New Roman"/>
          <w:i w:val="0"/>
          <w:snapToGrid w:val="0"/>
          <w:color w:val="auto"/>
        </w:rPr>
        <w:t>funcionalidade “Manter Manifestações Recebida</w:t>
      </w:r>
      <w:r w:rsidR="00170A05">
        <w:rPr>
          <w:rFonts w:cs="Times New Roman"/>
          <w:i w:val="0"/>
          <w:snapToGrid w:val="0"/>
          <w:color w:val="auto"/>
        </w:rPr>
        <w:t>s</w:t>
      </w:r>
      <w:r w:rsidR="000F1E9D" w:rsidRPr="00041C9F">
        <w:rPr>
          <w:rFonts w:cs="Times New Roman"/>
          <w:i w:val="0"/>
          <w:snapToGrid w:val="0"/>
          <w:color w:val="auto"/>
        </w:rPr>
        <w:t>.</w:t>
      </w:r>
    </w:p>
    <w:p w:rsidR="000F1E9D" w:rsidRPr="009609DC" w:rsidRDefault="000F1E9D" w:rsidP="000E17C1">
      <w:pPr>
        <w:pStyle w:val="Ttulo4"/>
        <w:numPr>
          <w:ilvl w:val="0"/>
          <w:numId w:val="9"/>
        </w:numPr>
      </w:pPr>
      <w:r w:rsidRPr="009609DC">
        <w:lastRenderedPageBreak/>
        <w:t>Exceções</w:t>
      </w:r>
    </w:p>
    <w:p w:rsidR="000F1E9D" w:rsidRPr="009609DC" w:rsidRDefault="000F1E9D" w:rsidP="000F1E9D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0F1E9D" w:rsidRPr="009609DC" w:rsidRDefault="000F1E9D" w:rsidP="00A270DE">
      <w:pPr>
        <w:pStyle w:val="Ttulo4"/>
        <w:numPr>
          <w:ilvl w:val="0"/>
          <w:numId w:val="9"/>
        </w:numPr>
      </w:pPr>
      <w:r w:rsidRPr="009609DC">
        <w:t>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1797"/>
        <w:gridCol w:w="851"/>
        <w:gridCol w:w="708"/>
        <w:gridCol w:w="567"/>
        <w:gridCol w:w="993"/>
        <w:gridCol w:w="425"/>
        <w:gridCol w:w="850"/>
        <w:gridCol w:w="426"/>
        <w:gridCol w:w="992"/>
        <w:gridCol w:w="1641"/>
      </w:tblGrid>
      <w:tr w:rsidR="004B3A46" w:rsidTr="004872CD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4B3A46" w:rsidRDefault="004B3A46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797" w:type="dxa"/>
            <w:shd w:val="pct25" w:color="auto" w:fill="auto"/>
            <w:vAlign w:val="center"/>
          </w:tcPr>
          <w:p w:rsidR="004B3A46" w:rsidRDefault="004B3A46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851" w:type="dxa"/>
            <w:shd w:val="pct25" w:color="auto" w:fill="auto"/>
            <w:textDirection w:val="btLr"/>
            <w:vAlign w:val="center"/>
          </w:tcPr>
          <w:p w:rsidR="004B3A46" w:rsidRDefault="004B3A46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4B3A46" w:rsidRDefault="004B3A46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4B3A46" w:rsidRDefault="004B3A46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993" w:type="dxa"/>
            <w:shd w:val="pct25" w:color="auto" w:fill="auto"/>
            <w:textDirection w:val="btLr"/>
            <w:vAlign w:val="center"/>
          </w:tcPr>
          <w:p w:rsidR="004B3A46" w:rsidRDefault="004B3A46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4B3A46" w:rsidRDefault="004B3A46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850" w:type="dxa"/>
            <w:shd w:val="pct25" w:color="auto" w:fill="auto"/>
            <w:textDirection w:val="btLr"/>
            <w:vAlign w:val="center"/>
          </w:tcPr>
          <w:p w:rsidR="004B3A46" w:rsidRDefault="004B3A46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4B3A46" w:rsidRDefault="004B3A46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4B3A46" w:rsidRDefault="004B3A46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641" w:type="dxa"/>
            <w:shd w:val="pct25" w:color="auto" w:fill="auto"/>
            <w:vAlign w:val="center"/>
          </w:tcPr>
          <w:p w:rsidR="004B3A46" w:rsidRDefault="004B3A46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D7062D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7062D" w:rsidRPr="00795D29" w:rsidRDefault="00D7062D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D7062D" w:rsidRPr="00F56113" w:rsidRDefault="00D7062D" w:rsidP="00B00A08">
            <w:pPr>
              <w:rPr>
                <w:iCs/>
                <w:color w:val="auto"/>
                <w:sz w:val="16"/>
                <w:szCs w:val="16"/>
              </w:rPr>
            </w:pPr>
            <w:r w:rsidRPr="00F56113">
              <w:rPr>
                <w:iCs/>
                <w:color w:val="auto"/>
                <w:sz w:val="16"/>
                <w:szCs w:val="16"/>
              </w:rPr>
              <w:t>Manifestante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D7062D" w:rsidRPr="00685B4A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D7062D" w:rsidRPr="00685B4A" w:rsidRDefault="00D7062D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o </w:t>
            </w:r>
            <w:r>
              <w:rPr>
                <w:i/>
                <w:iCs/>
                <w:color w:val="auto"/>
                <w:sz w:val="16"/>
                <w:szCs w:val="16"/>
              </w:rPr>
              <w:t>nome do manifestante.</w:t>
            </w:r>
          </w:p>
        </w:tc>
      </w:tr>
      <w:tr w:rsidR="00D7062D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7062D" w:rsidRPr="00795D29" w:rsidRDefault="00D7062D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D7062D" w:rsidRPr="00F56113" w:rsidRDefault="00D7062D" w:rsidP="00B00A08">
            <w:pPr>
              <w:jc w:val="left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N° da Manifestação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D7062D" w:rsidRPr="00685B4A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D7062D" w:rsidRPr="00685B4A" w:rsidRDefault="00D7062D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Recupera o número da Manifestação.</w:t>
            </w:r>
          </w:p>
        </w:tc>
      </w:tr>
      <w:tr w:rsidR="00D7062D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7062D" w:rsidRPr="00795D29" w:rsidRDefault="00D7062D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D7062D" w:rsidRPr="00F56113" w:rsidRDefault="00D7062D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Descrição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D7062D" w:rsidRPr="00685B4A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D7062D" w:rsidRPr="00685B4A" w:rsidRDefault="00D7062D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a descrição da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 Manifestação.</w:t>
            </w:r>
          </w:p>
        </w:tc>
      </w:tr>
      <w:tr w:rsidR="00D7062D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7062D" w:rsidRPr="00795D29" w:rsidRDefault="00D7062D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D7062D" w:rsidRPr="00F56113" w:rsidRDefault="00D7062D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Observação Interna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D7062D" w:rsidRPr="00B4561B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D7062D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7062D" w:rsidRPr="00795D29" w:rsidRDefault="00D7062D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D7062D" w:rsidRPr="00F56113" w:rsidRDefault="00D7062D" w:rsidP="00B00A08">
            <w:pPr>
              <w:jc w:val="left"/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Observação Externa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D7062D" w:rsidRPr="00B4561B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D7062D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7062D" w:rsidRPr="00795D29" w:rsidRDefault="00D7062D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D7062D" w:rsidRPr="00F56113" w:rsidRDefault="00D7062D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Descrição Editada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D7062D" w:rsidRPr="00B4561B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6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D7062D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7062D" w:rsidRPr="00795D29" w:rsidRDefault="00D7062D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D7062D" w:rsidRPr="00F56113" w:rsidRDefault="00D7062D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Editar Manifestação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D7062D" w:rsidRPr="00304445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D7062D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7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D7062D" w:rsidRDefault="00D7062D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-Ap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resenta o campo “Descrição Editada”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D7062D" w:rsidRDefault="00D7062D" w:rsidP="00445862">
            <w:pPr>
              <w:tabs>
                <w:tab w:val="left" w:pos="185"/>
              </w:tabs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Habilita o botão “Salvar”</w:t>
            </w:r>
            <w:r>
              <w:rPr>
                <w:i/>
                <w:iCs/>
                <w:color w:val="auto"/>
                <w:sz w:val="16"/>
                <w:szCs w:val="16"/>
              </w:rPr>
              <w:t>.</w:t>
            </w:r>
          </w:p>
          <w:p w:rsidR="00D7062D" w:rsidRPr="007E1F29" w:rsidRDefault="00D7062D" w:rsidP="00445862">
            <w:pPr>
              <w:tabs>
                <w:tab w:val="left" w:pos="185"/>
              </w:tabs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-D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esabilita o botão “Editar Manifestação”.</w:t>
            </w:r>
          </w:p>
        </w:tc>
      </w:tr>
      <w:tr w:rsidR="00D7062D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7062D" w:rsidRPr="00795D29" w:rsidRDefault="00D7062D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D7062D" w:rsidRPr="00F56113" w:rsidRDefault="00D7062D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Salvar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D7062D" w:rsidRPr="00304445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D7062D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7062D" w:rsidRPr="007E1F29" w:rsidRDefault="00D7062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D7062D" w:rsidRDefault="00D7062D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 Habilita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 xml:space="preserve"> o botão “Editar Manifestação”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D7062D" w:rsidRPr="007E1F29" w:rsidRDefault="00D7062D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-D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esabilita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o botão “Salvar”..</w:t>
            </w:r>
          </w:p>
        </w:tc>
      </w:tr>
      <w:tr w:rsidR="00C43407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C43407" w:rsidRPr="00041C9F" w:rsidRDefault="00C43407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C43407" w:rsidRPr="00C10BA8" w:rsidRDefault="001631CA" w:rsidP="004872C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“</w:t>
            </w:r>
            <w:r w:rsidR="00C43407">
              <w:rPr>
                <w:i/>
                <w:iCs/>
                <w:color w:val="auto"/>
                <w:sz w:val="16"/>
                <w:szCs w:val="16"/>
              </w:rPr>
              <w:t>Dados Gerais</w:t>
            </w:r>
            <w:r>
              <w:rPr>
                <w:i/>
                <w:iCs/>
                <w:color w:val="auto"/>
                <w:sz w:val="16"/>
                <w:szCs w:val="16"/>
              </w:rPr>
              <w:t>”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C43407" w:rsidRPr="00685B4A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C43407" w:rsidRPr="00685B4A" w:rsidRDefault="00C43407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C43407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C43407" w:rsidRPr="00041C9F" w:rsidRDefault="00C43407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C43407" w:rsidRPr="00C10BA8" w:rsidRDefault="004872CD" w:rsidP="00347F98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Combo box </w:t>
            </w:r>
            <w:r w:rsidR="00C43407">
              <w:rPr>
                <w:i/>
                <w:iCs/>
                <w:color w:val="auto"/>
                <w:sz w:val="16"/>
                <w:szCs w:val="16"/>
              </w:rPr>
              <w:t>Categoria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Recupera do Banco de Dados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43407" w:rsidRPr="007E1F29" w:rsidRDefault="00B075AE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Categoria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1</w:t>
            </w:r>
            <w:r>
              <w:rPr>
                <w:i/>
                <w:iCs/>
                <w:color w:val="auto"/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C43407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C43407" w:rsidRPr="00041C9F" w:rsidRDefault="00C43407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C43407" w:rsidRPr="00C10BA8" w:rsidRDefault="004872CD" w:rsidP="00347F98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Combo box </w:t>
            </w:r>
            <w:r w:rsidR="00C43407">
              <w:rPr>
                <w:i/>
                <w:iCs/>
                <w:color w:val="auto"/>
                <w:sz w:val="16"/>
                <w:szCs w:val="16"/>
              </w:rPr>
              <w:t>Tipo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Recupera do Banco de Dados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43407" w:rsidRPr="007E1F29" w:rsidRDefault="00B075AE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Tipo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1</w:t>
            </w: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C43407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C43407" w:rsidRPr="00041C9F" w:rsidRDefault="00C43407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C43407" w:rsidRPr="00C10BA8" w:rsidRDefault="004872CD" w:rsidP="00347F98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Combo box </w:t>
            </w:r>
            <w:r w:rsidR="00C43407">
              <w:rPr>
                <w:i/>
                <w:iCs/>
                <w:color w:val="auto"/>
                <w:sz w:val="16"/>
                <w:szCs w:val="16"/>
              </w:rPr>
              <w:t>Assunto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Recupera do Banco de Dados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43407" w:rsidRPr="007E1F29" w:rsidRDefault="00B075AE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Assunto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1</w:t>
            </w: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C43407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C43407" w:rsidRPr="00041C9F" w:rsidRDefault="00C43407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C43407" w:rsidRPr="00C10BA8" w:rsidRDefault="004872CD" w:rsidP="00347F98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Combo box </w:t>
            </w:r>
            <w:r w:rsidR="00C43407">
              <w:rPr>
                <w:i/>
                <w:iCs/>
                <w:color w:val="auto"/>
                <w:sz w:val="16"/>
                <w:szCs w:val="16"/>
              </w:rPr>
              <w:t>Palavras-chave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Recupera do Banco de Dados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43407" w:rsidRPr="007E1F29" w:rsidRDefault="004872CD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C43407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Palavras-Chave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1</w:t>
            </w: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C43407" w:rsidRPr="007E1F29" w:rsidRDefault="00C43407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445862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45862" w:rsidRPr="00041C9F" w:rsidRDefault="00445862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445862" w:rsidRPr="004872CD" w:rsidRDefault="00445862" w:rsidP="00B00A08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</w:t>
            </w:r>
            <w:r w:rsidRPr="004872CD">
              <w:rPr>
                <w:i/>
                <w:iCs/>
                <w:color w:val="auto"/>
                <w:sz w:val="16"/>
                <w:szCs w:val="16"/>
              </w:rPr>
              <w:t>otão “</w:t>
            </w:r>
            <w:r w:rsidRPr="004872CD">
              <w:rPr>
                <w:i/>
                <w:iCs/>
                <w:noProof/>
                <w:color w:val="auto"/>
                <w:sz w:val="16"/>
                <w:szCs w:val="16"/>
              </w:rPr>
              <w:drawing>
                <wp:inline distT="0" distB="0" distL="0" distR="0">
                  <wp:extent cx="142003" cy="153280"/>
                  <wp:effectExtent l="19050" t="0" r="0" b="0"/>
                  <wp:docPr id="4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89" cy="154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72CD">
              <w:rPr>
                <w:i/>
                <w:iCs/>
                <w:color w:val="auto"/>
                <w:sz w:val="16"/>
                <w:szCs w:val="16"/>
              </w:rPr>
              <w:t>”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445862" w:rsidRPr="00304445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445862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14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</w:t>
            </w:r>
            <w:r w:rsidRPr="00445862">
              <w:rPr>
                <w:i/>
                <w:iCs/>
                <w:color w:val="auto"/>
                <w:sz w:val="16"/>
                <w:szCs w:val="16"/>
              </w:rPr>
              <w:t>ista na GRID a</w:t>
            </w: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  <w:r w:rsidRPr="00445862">
              <w:rPr>
                <w:i/>
                <w:iCs/>
                <w:color w:val="auto"/>
                <w:sz w:val="16"/>
                <w:szCs w:val="16"/>
              </w:rPr>
              <w:t xml:space="preserve"> palavra</w:t>
            </w: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  <w:r w:rsidRPr="00445862">
              <w:rPr>
                <w:i/>
                <w:iCs/>
                <w:color w:val="auto"/>
                <w:sz w:val="16"/>
                <w:szCs w:val="16"/>
              </w:rPr>
              <w:t>-chave</w:t>
            </w:r>
          </w:p>
        </w:tc>
      </w:tr>
      <w:tr w:rsidR="00445862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45862" w:rsidRPr="00041C9F" w:rsidRDefault="00445862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445862" w:rsidRPr="00C10BA8" w:rsidRDefault="00445862" w:rsidP="00B00A08">
            <w:pPr>
              <w:rPr>
                <w:i/>
                <w:iCs/>
                <w:color w:val="auto"/>
                <w:sz w:val="16"/>
                <w:szCs w:val="16"/>
              </w:rPr>
            </w:pPr>
            <w:r w:rsidRPr="004872CD">
              <w:rPr>
                <w:i/>
                <w:iCs/>
                <w:color w:val="auto"/>
                <w:sz w:val="16"/>
                <w:szCs w:val="16"/>
              </w:rPr>
              <w:t>Não há palavras-chave para essa Manifestação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445862" w:rsidRPr="00304445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15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De</w:t>
            </w:r>
            <w:r w:rsidRPr="004872CD">
              <w:rPr>
                <w:i/>
                <w:iCs/>
                <w:color w:val="auto"/>
                <w:sz w:val="16"/>
                <w:szCs w:val="16"/>
              </w:rPr>
              <w:t>sabilita o campo “Palavras-chave”</w:t>
            </w:r>
            <w:r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445862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45862" w:rsidRPr="00041C9F" w:rsidRDefault="00445862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445862" w:rsidRPr="00C10BA8" w:rsidRDefault="001631CA" w:rsidP="00B00A08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“</w:t>
            </w:r>
            <w:r w:rsidR="00445862">
              <w:rPr>
                <w:i/>
                <w:iCs/>
                <w:color w:val="auto"/>
                <w:sz w:val="16"/>
                <w:szCs w:val="16"/>
              </w:rPr>
              <w:t>Questionário</w:t>
            </w:r>
            <w:r>
              <w:rPr>
                <w:i/>
                <w:iCs/>
                <w:color w:val="auto"/>
                <w:sz w:val="16"/>
                <w:szCs w:val="16"/>
              </w:rPr>
              <w:t>”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445862" w:rsidRPr="00685B4A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445862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16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445862" w:rsidRPr="00685B4A" w:rsidRDefault="00445862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445862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45862" w:rsidRPr="00041C9F" w:rsidRDefault="00445862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445862" w:rsidRPr="00C10BA8" w:rsidRDefault="00445862" w:rsidP="004872C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Check box </w:t>
            </w:r>
            <w:r w:rsidR="001631CA">
              <w:rPr>
                <w:i/>
                <w:iCs/>
                <w:color w:val="auto"/>
                <w:sz w:val="16"/>
                <w:szCs w:val="16"/>
              </w:rPr>
              <w:t>“</w:t>
            </w:r>
            <w:r>
              <w:rPr>
                <w:i/>
                <w:iCs/>
                <w:color w:val="auto"/>
                <w:sz w:val="16"/>
                <w:szCs w:val="16"/>
              </w:rPr>
              <w:t>Essa manifestação deve ser acompanhada?</w:t>
            </w:r>
            <w:r w:rsidR="001631CA">
              <w:rPr>
                <w:i/>
                <w:iCs/>
                <w:color w:val="auto"/>
                <w:sz w:val="16"/>
                <w:szCs w:val="16"/>
              </w:rPr>
              <w:t>”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445862" w:rsidRPr="00304445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445862" w:rsidRPr="007E1F29" w:rsidRDefault="00224C79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445862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17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445862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45862" w:rsidRPr="00041C9F" w:rsidRDefault="00445862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445862" w:rsidRDefault="001631CA" w:rsidP="004872C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Combo box </w:t>
            </w:r>
            <w:r w:rsidR="00445862">
              <w:rPr>
                <w:i/>
                <w:iCs/>
                <w:color w:val="auto"/>
                <w:sz w:val="16"/>
                <w:szCs w:val="16"/>
              </w:rPr>
              <w:t>Gerar Alerta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Recupera do Banco de Dados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445862" w:rsidRPr="007E1F29" w:rsidRDefault="001631CA" w:rsidP="001631CA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631CA">
              <w:rPr>
                <w:i/>
                <w:iCs/>
                <w:color w:val="auto"/>
                <w:sz w:val="16"/>
                <w:szCs w:val="16"/>
              </w:rPr>
              <w:t>Nenhu</w:t>
            </w:r>
            <w:r>
              <w:rPr>
                <w:i/>
                <w:iCs/>
                <w:color w:val="auto"/>
                <w:sz w:val="16"/>
                <w:szCs w:val="16"/>
              </w:rPr>
              <w:t>m;</w:t>
            </w:r>
            <w:r w:rsidRPr="001631CA">
              <w:rPr>
                <w:i/>
                <w:iCs/>
                <w:color w:val="auto"/>
                <w:sz w:val="16"/>
                <w:szCs w:val="16"/>
              </w:rPr>
              <w:t xml:space="preserve"> Uma semana</w:t>
            </w:r>
            <w:r>
              <w:rPr>
                <w:i/>
                <w:iCs/>
                <w:color w:val="auto"/>
                <w:sz w:val="16"/>
                <w:szCs w:val="16"/>
              </w:rPr>
              <w:t>; Um mês;</w:t>
            </w:r>
            <w:r w:rsidRPr="001631CA">
              <w:rPr>
                <w:i/>
                <w:iCs/>
                <w:color w:val="auto"/>
                <w:sz w:val="16"/>
                <w:szCs w:val="16"/>
              </w:rPr>
              <w:t xml:space="preserve"> Três meses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  <w:r w:rsidRPr="001631CA">
              <w:rPr>
                <w:i/>
                <w:iCs/>
                <w:color w:val="auto"/>
                <w:sz w:val="16"/>
                <w:szCs w:val="16"/>
              </w:rPr>
              <w:t xml:space="preserve"> Seis meses</w:t>
            </w:r>
            <w:r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445862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18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445862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45862" w:rsidRPr="00041C9F" w:rsidRDefault="00445862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445862" w:rsidRPr="00C10BA8" w:rsidRDefault="00445862" w:rsidP="004872C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Check box </w:t>
            </w:r>
            <w:r w:rsidR="001631CA">
              <w:rPr>
                <w:i/>
                <w:iCs/>
                <w:color w:val="auto"/>
                <w:sz w:val="16"/>
                <w:szCs w:val="16"/>
              </w:rPr>
              <w:t>“</w:t>
            </w:r>
            <w:r>
              <w:rPr>
                <w:i/>
                <w:iCs/>
                <w:color w:val="auto"/>
                <w:sz w:val="16"/>
                <w:szCs w:val="16"/>
              </w:rPr>
              <w:t>Essa manifestação se refere a processo em curso no STJ?</w:t>
            </w:r>
            <w:r w:rsidR="001631CA">
              <w:rPr>
                <w:i/>
                <w:iCs/>
                <w:color w:val="auto"/>
                <w:sz w:val="16"/>
                <w:szCs w:val="16"/>
              </w:rPr>
              <w:t>”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445862" w:rsidRPr="00304445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445862" w:rsidRPr="007E1F29" w:rsidRDefault="00224C79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19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445862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45862" w:rsidRPr="00041C9F" w:rsidRDefault="00445862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445862" w:rsidRPr="00C10BA8" w:rsidRDefault="00445862" w:rsidP="00B00A08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Check box </w:t>
            </w:r>
            <w:r w:rsidR="001631CA">
              <w:rPr>
                <w:i/>
                <w:iCs/>
                <w:color w:val="auto"/>
                <w:sz w:val="16"/>
                <w:szCs w:val="16"/>
              </w:rPr>
              <w:t>“</w:t>
            </w:r>
            <w:r>
              <w:rPr>
                <w:i/>
                <w:iCs/>
                <w:color w:val="auto"/>
                <w:sz w:val="16"/>
                <w:szCs w:val="16"/>
              </w:rPr>
              <w:t>Essa manifestação deve ser despachada pelo Ouvidor?</w:t>
            </w:r>
            <w:r w:rsidR="001631CA">
              <w:rPr>
                <w:i/>
                <w:iCs/>
                <w:color w:val="auto"/>
                <w:sz w:val="16"/>
                <w:szCs w:val="16"/>
              </w:rPr>
              <w:t>”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445862" w:rsidRPr="00304445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445862" w:rsidRPr="007E1F29" w:rsidRDefault="00224C79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445862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45862" w:rsidRPr="00041C9F" w:rsidRDefault="00445862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445862" w:rsidRPr="00C10BA8" w:rsidRDefault="00445862" w:rsidP="00347F98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Número do Processo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445862" w:rsidRPr="00304445" w:rsidRDefault="00445862" w:rsidP="00347F9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445862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45862" w:rsidRPr="00041C9F" w:rsidRDefault="00445862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445862" w:rsidRDefault="00445862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Próximo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445862" w:rsidRPr="00304445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445862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22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445862" w:rsidRPr="007E1F29" w:rsidRDefault="00445862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445862" w:rsidRPr="007E1F29" w:rsidRDefault="00D95FCF" w:rsidP="00D95FC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D95FCF">
              <w:rPr>
                <w:i/>
                <w:iCs/>
                <w:snapToGrid w:val="0"/>
                <w:color w:val="auto"/>
                <w:sz w:val="16"/>
                <w:szCs w:val="16"/>
              </w:rPr>
              <w:t xml:space="preserve">Encaminha o usuário para a  </w:t>
            </w:r>
            <w:r w:rsidRPr="00D95FCF">
              <w:rPr>
                <w:i/>
                <w:iCs/>
                <w:snapToGrid w:val="0"/>
                <w:sz w:val="16"/>
                <w:szCs w:val="16"/>
              </w:rPr>
              <w:t xml:space="preserve">tela Manifestações Em Análise – Aba </w:t>
            </w:r>
            <w:r>
              <w:rPr>
                <w:i/>
                <w:iCs/>
                <w:snapToGrid w:val="0"/>
                <w:sz w:val="16"/>
                <w:szCs w:val="16"/>
              </w:rPr>
              <w:t>Responsáveis</w:t>
            </w:r>
            <w:r w:rsidRPr="00D95FCF">
              <w:rPr>
                <w:i/>
                <w:iCs/>
                <w:snapToGrid w:val="0"/>
                <w:sz w:val="16"/>
                <w:szCs w:val="16"/>
              </w:rPr>
              <w:t xml:space="preserve"> – 2.2.</w:t>
            </w:r>
            <w:r>
              <w:rPr>
                <w:i/>
                <w:iCs/>
                <w:snapToGrid w:val="0"/>
                <w:sz w:val="16"/>
                <w:szCs w:val="16"/>
              </w:rPr>
              <w:t>3</w:t>
            </w:r>
            <w:r w:rsidRPr="00D95FCF">
              <w:rPr>
                <w:i/>
                <w:iCs/>
                <w:snapToGrid w:val="0"/>
                <w:sz w:val="16"/>
                <w:szCs w:val="16"/>
              </w:rPr>
              <w:t>.</w:t>
            </w:r>
          </w:p>
        </w:tc>
      </w:tr>
      <w:tr w:rsidR="001631CA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1631CA" w:rsidRPr="00041C9F" w:rsidRDefault="001631CA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1631CA" w:rsidRDefault="001631CA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Anterior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1631CA" w:rsidRPr="00304445" w:rsidRDefault="001631C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1631CA" w:rsidRDefault="001631C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1631CA" w:rsidRPr="00304445" w:rsidRDefault="001631CA" w:rsidP="00332C4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1631CA" w:rsidRPr="00304445" w:rsidRDefault="001631CA" w:rsidP="00332C4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1631CA" w:rsidRPr="00304445" w:rsidRDefault="001631CA" w:rsidP="00332C4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1631CA" w:rsidRPr="00304445" w:rsidRDefault="001631CA" w:rsidP="00332C4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1631CA" w:rsidRDefault="001631C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23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1631CA" w:rsidRPr="007E1F29" w:rsidRDefault="001631C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1631CA" w:rsidRPr="00D95FCF" w:rsidRDefault="001631CA" w:rsidP="001631CA">
            <w:pPr>
              <w:jc w:val="left"/>
              <w:rPr>
                <w:i/>
                <w:iCs/>
                <w:snapToGrid w:val="0"/>
                <w:color w:val="auto"/>
                <w:sz w:val="16"/>
                <w:szCs w:val="16"/>
              </w:rPr>
            </w:pPr>
            <w:r>
              <w:rPr>
                <w:i/>
                <w:iCs/>
                <w:snapToGrid w:val="0"/>
                <w:color w:val="auto"/>
                <w:sz w:val="16"/>
                <w:szCs w:val="16"/>
              </w:rPr>
              <w:t>Encaminha o usuário para a tela Manifestações Em Análise – Aba Manifestante 2.2.1</w:t>
            </w:r>
          </w:p>
        </w:tc>
      </w:tr>
      <w:tr w:rsidR="001631CA" w:rsidRPr="007E1F29" w:rsidTr="004872CD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1631CA" w:rsidRPr="00041C9F" w:rsidRDefault="001631CA" w:rsidP="00D7062D">
            <w:pPr>
              <w:pStyle w:val="PargrafodaLista"/>
              <w:numPr>
                <w:ilvl w:val="0"/>
                <w:numId w:val="25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1631CA" w:rsidRDefault="001631CA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Voltar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1631CA" w:rsidRPr="00304445" w:rsidRDefault="001631C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1631CA" w:rsidRPr="007E1F29" w:rsidRDefault="001631C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1631CA" w:rsidRPr="007E1F29" w:rsidRDefault="001631C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1631CA" w:rsidRPr="007E1F29" w:rsidRDefault="001631C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1631CA" w:rsidRPr="007E1F29" w:rsidRDefault="001631C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1631CA" w:rsidRPr="007E1F29" w:rsidRDefault="001631C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1631CA" w:rsidRDefault="001631CA" w:rsidP="001631CA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24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1631CA" w:rsidRPr="007E1F29" w:rsidRDefault="001631C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1631CA" w:rsidRPr="007E1F29" w:rsidRDefault="001631CA" w:rsidP="00445862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Retorna para a tela 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 xml:space="preserve"> “Manter Manifestações Recebidas</w:t>
            </w:r>
            <w:r>
              <w:rPr>
                <w:i/>
                <w:iCs/>
                <w:color w:val="auto"/>
                <w:sz w:val="16"/>
                <w:szCs w:val="16"/>
              </w:rPr>
              <w:t>"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1631CA" w:rsidTr="006E6FF0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1631CA" w:rsidRPr="00C10BA8" w:rsidRDefault="001631CA" w:rsidP="006E6FF0">
            <w:pPr>
              <w:rPr>
                <w:sz w:val="16"/>
                <w:szCs w:val="16"/>
              </w:rPr>
            </w:pPr>
            <w:r w:rsidRPr="00C10BA8">
              <w:rPr>
                <w:sz w:val="16"/>
                <w:szCs w:val="16"/>
              </w:rPr>
              <w:t>Máscaras</w:t>
            </w:r>
            <w:r>
              <w:rPr>
                <w:sz w:val="16"/>
                <w:szCs w:val="16"/>
              </w:rPr>
              <w:t xml:space="preserve">: </w:t>
            </w:r>
            <w:r w:rsidRPr="00C10BA8">
              <w:rPr>
                <w:b/>
                <w:bCs/>
                <w:sz w:val="16"/>
                <w:szCs w:val="16"/>
              </w:rPr>
              <w:t>LC</w:t>
            </w:r>
            <w:r w:rsidRPr="00C10BA8">
              <w:rPr>
                <w:sz w:val="16"/>
                <w:szCs w:val="16"/>
              </w:rPr>
              <w:t xml:space="preserve"> – Caracteres Caixa Baixa, </w:t>
            </w:r>
            <w:r w:rsidRPr="00C10BA8">
              <w:rPr>
                <w:b/>
                <w:bCs/>
                <w:sz w:val="16"/>
                <w:szCs w:val="16"/>
              </w:rPr>
              <w:t>UC</w:t>
            </w:r>
            <w:r w:rsidRPr="00C10BA8">
              <w:rPr>
                <w:sz w:val="16"/>
                <w:szCs w:val="16"/>
              </w:rPr>
              <w:t xml:space="preserve"> –</w:t>
            </w:r>
            <w:r>
              <w:rPr>
                <w:sz w:val="16"/>
                <w:szCs w:val="16"/>
              </w:rPr>
              <w:t xml:space="preserve"> </w:t>
            </w:r>
            <w:r w:rsidRPr="00C10BA8">
              <w:rPr>
                <w:sz w:val="16"/>
                <w:szCs w:val="16"/>
              </w:rPr>
              <w:t xml:space="preserve">Caracteres Caixa Alta, </w:t>
            </w:r>
            <w:r w:rsidRPr="00C10BA8">
              <w:rPr>
                <w:b/>
                <w:bCs/>
                <w:sz w:val="16"/>
                <w:szCs w:val="16"/>
              </w:rPr>
              <w:t>CS</w:t>
            </w:r>
            <w:r w:rsidRPr="00C10BA8">
              <w:rPr>
                <w:sz w:val="16"/>
                <w:szCs w:val="16"/>
              </w:rPr>
              <w:t xml:space="preserve"> – Ignora Caixa </w:t>
            </w:r>
          </w:p>
          <w:p w:rsidR="001631CA" w:rsidRPr="00C10BA8" w:rsidRDefault="001631CA" w:rsidP="006E6FF0">
            <w:pPr>
              <w:rPr>
                <w:sz w:val="16"/>
                <w:szCs w:val="16"/>
              </w:rPr>
            </w:pPr>
            <w:r w:rsidRPr="00C10BA8">
              <w:rPr>
                <w:b/>
                <w:bCs/>
                <w:sz w:val="16"/>
                <w:szCs w:val="16"/>
              </w:rPr>
              <w:t>CE –</w:t>
            </w:r>
            <w:r w:rsidRPr="00C10BA8">
              <w:rPr>
                <w:sz w:val="16"/>
                <w:szCs w:val="16"/>
              </w:rPr>
              <w:t xml:space="preserve"> Aceita Caracteres Especiais, </w:t>
            </w:r>
            <w:r w:rsidRPr="00C10BA8">
              <w:rPr>
                <w:b/>
                <w:bCs/>
                <w:sz w:val="16"/>
                <w:szCs w:val="16"/>
              </w:rPr>
              <w:t xml:space="preserve">NE – </w:t>
            </w:r>
            <w:r w:rsidRPr="00C10BA8">
              <w:rPr>
                <w:sz w:val="16"/>
                <w:szCs w:val="16"/>
              </w:rPr>
              <w:t>Não Aceita Caracteres Especiais</w:t>
            </w:r>
          </w:p>
          <w:p w:rsidR="001631CA" w:rsidRPr="00C10BA8" w:rsidRDefault="001631CA" w:rsidP="006E6FF0">
            <w:pPr>
              <w:rPr>
                <w:sz w:val="16"/>
                <w:szCs w:val="16"/>
              </w:rPr>
            </w:pPr>
            <w:r w:rsidRPr="00C10BA8">
              <w:rPr>
                <w:b/>
                <w:bCs/>
                <w:sz w:val="16"/>
                <w:szCs w:val="16"/>
              </w:rPr>
              <w:t>CA</w:t>
            </w:r>
            <w:r w:rsidRPr="00C10BA8">
              <w:rPr>
                <w:sz w:val="16"/>
                <w:szCs w:val="16"/>
              </w:rPr>
              <w:t xml:space="preserve"> </w:t>
            </w:r>
            <w:r w:rsidRPr="00C10BA8">
              <w:rPr>
                <w:b/>
                <w:sz w:val="16"/>
                <w:szCs w:val="16"/>
              </w:rPr>
              <w:t>–</w:t>
            </w:r>
            <w:r w:rsidRPr="00C10BA8">
              <w:rPr>
                <w:sz w:val="16"/>
                <w:szCs w:val="16"/>
              </w:rPr>
              <w:t xml:space="preserve"> Aceita Caracteres Acentuados, </w:t>
            </w:r>
            <w:r w:rsidRPr="00C10BA8">
              <w:rPr>
                <w:b/>
                <w:bCs/>
                <w:sz w:val="16"/>
                <w:szCs w:val="16"/>
              </w:rPr>
              <w:t>NA</w:t>
            </w:r>
            <w:r w:rsidRPr="00C10BA8">
              <w:rPr>
                <w:sz w:val="16"/>
                <w:szCs w:val="16"/>
              </w:rPr>
              <w:t xml:space="preserve"> – Não Aceita Caracteres Acentuados</w:t>
            </w:r>
          </w:p>
          <w:p w:rsidR="001631CA" w:rsidRPr="00C10BA8" w:rsidRDefault="001631CA" w:rsidP="006E6FF0">
            <w:pPr>
              <w:rPr>
                <w:sz w:val="16"/>
                <w:szCs w:val="16"/>
              </w:rPr>
            </w:pPr>
            <w:r w:rsidRPr="00C10BA8">
              <w:rPr>
                <w:b/>
                <w:bCs/>
                <w:sz w:val="16"/>
                <w:szCs w:val="16"/>
              </w:rPr>
              <w:t xml:space="preserve">VN – </w:t>
            </w:r>
            <w:r w:rsidRPr="00C10BA8">
              <w:rPr>
                <w:sz w:val="16"/>
                <w:szCs w:val="16"/>
              </w:rPr>
              <w:t xml:space="preserve">Valores Inteiros, </w:t>
            </w:r>
            <w:r w:rsidRPr="00C10BA8">
              <w:rPr>
                <w:b/>
                <w:bCs/>
                <w:sz w:val="16"/>
                <w:szCs w:val="16"/>
              </w:rPr>
              <w:t>VD</w:t>
            </w:r>
            <w:r w:rsidRPr="00C10BA8">
              <w:rPr>
                <w:sz w:val="16"/>
                <w:szCs w:val="16"/>
              </w:rPr>
              <w:t xml:space="preserve"> – Valores com Casas Decimais</w:t>
            </w:r>
          </w:p>
          <w:p w:rsidR="001631CA" w:rsidRPr="00C10BA8" w:rsidRDefault="001631CA" w:rsidP="006E6FF0">
            <w:pPr>
              <w:rPr>
                <w:sz w:val="16"/>
                <w:szCs w:val="16"/>
              </w:rPr>
            </w:pPr>
            <w:r w:rsidRPr="00C10BA8">
              <w:rPr>
                <w:b/>
                <w:bCs/>
                <w:sz w:val="16"/>
                <w:szCs w:val="16"/>
              </w:rPr>
              <w:t xml:space="preserve">DT– </w:t>
            </w:r>
            <w:r w:rsidRPr="00C10BA8">
              <w:rPr>
                <w:bCs/>
                <w:sz w:val="16"/>
                <w:szCs w:val="16"/>
              </w:rPr>
              <w:t xml:space="preserve">Data </w:t>
            </w:r>
            <w:r w:rsidRPr="00C10BA8">
              <w:rPr>
                <w:sz w:val="16"/>
                <w:szCs w:val="16"/>
              </w:rPr>
              <w:t xml:space="preserve">(dd/mm/yyyy), </w:t>
            </w:r>
            <w:r w:rsidRPr="00C10BA8">
              <w:rPr>
                <w:b/>
                <w:bCs/>
                <w:sz w:val="16"/>
                <w:szCs w:val="16"/>
              </w:rPr>
              <w:t>MA</w:t>
            </w:r>
            <w:r w:rsidRPr="00C10BA8">
              <w:rPr>
                <w:sz w:val="16"/>
                <w:szCs w:val="16"/>
              </w:rPr>
              <w:t xml:space="preserve"> – Mês/Ano (mm/yyyy) </w:t>
            </w:r>
          </w:p>
          <w:p w:rsidR="001631CA" w:rsidRPr="00C10BA8" w:rsidRDefault="001631CA" w:rsidP="006E6FF0">
            <w:pPr>
              <w:rPr>
                <w:sz w:val="16"/>
                <w:szCs w:val="16"/>
                <w:lang w:val="en-US"/>
              </w:rPr>
            </w:pPr>
            <w:r w:rsidRPr="00C10BA8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C10BA8">
              <w:rPr>
                <w:sz w:val="16"/>
                <w:szCs w:val="16"/>
                <w:lang w:val="en-US"/>
              </w:rPr>
              <w:t xml:space="preserve">TimeStamp (dd/mm/yyyy hh:mm:ss), </w:t>
            </w:r>
            <w:r w:rsidRPr="00C10BA8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C10BA8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1631CA" w:rsidRPr="00C10BA8" w:rsidRDefault="001631CA" w:rsidP="006E6FF0">
            <w:pPr>
              <w:rPr>
                <w:sz w:val="16"/>
                <w:szCs w:val="16"/>
              </w:rPr>
            </w:pPr>
            <w:r w:rsidRPr="00C10BA8">
              <w:rPr>
                <w:b/>
                <w:bCs/>
                <w:sz w:val="16"/>
                <w:szCs w:val="16"/>
              </w:rPr>
              <w:t xml:space="preserve">Link – </w:t>
            </w:r>
            <w:r w:rsidRPr="00C10BA8">
              <w:rPr>
                <w:sz w:val="16"/>
                <w:szCs w:val="16"/>
              </w:rPr>
              <w:t xml:space="preserve">Link para outra Página, </w:t>
            </w:r>
            <w:r w:rsidRPr="00C10BA8">
              <w:rPr>
                <w:b/>
                <w:bCs/>
                <w:sz w:val="16"/>
                <w:szCs w:val="16"/>
              </w:rPr>
              <w:t>URL –</w:t>
            </w:r>
            <w:r w:rsidRPr="00C10BA8">
              <w:rPr>
                <w:sz w:val="16"/>
                <w:szCs w:val="16"/>
              </w:rPr>
              <w:t xml:space="preserve"> Endereços Internet</w:t>
            </w:r>
          </w:p>
          <w:p w:rsidR="001631CA" w:rsidRPr="00C10BA8" w:rsidRDefault="001631CA" w:rsidP="006E6FF0">
            <w:pPr>
              <w:rPr>
                <w:sz w:val="16"/>
                <w:szCs w:val="16"/>
              </w:rPr>
            </w:pPr>
          </w:p>
          <w:p w:rsidR="001631CA" w:rsidRPr="00C10BA8" w:rsidRDefault="001631CA" w:rsidP="006E6FF0">
            <w:pPr>
              <w:ind w:left="1093" w:hanging="1093"/>
              <w:rPr>
                <w:sz w:val="16"/>
                <w:szCs w:val="16"/>
              </w:rPr>
            </w:pPr>
            <w:r w:rsidRPr="00C10BA8">
              <w:rPr>
                <w:sz w:val="16"/>
                <w:szCs w:val="16"/>
              </w:rPr>
              <w:t xml:space="preserve">Informação BD: deverá constar o </w:t>
            </w:r>
            <w:r w:rsidRPr="00C10BA8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C10BA8">
              <w:rPr>
                <w:sz w:val="16"/>
                <w:szCs w:val="16"/>
              </w:rPr>
              <w:t xml:space="preserve"> e sua respectiva </w:t>
            </w:r>
            <w:r w:rsidRPr="00C10BA8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C10BA8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C10BA8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C10BA8">
              <w:rPr>
                <w:sz w:val="16"/>
                <w:szCs w:val="16"/>
              </w:rPr>
              <w:t xml:space="preserve"> e </w:t>
            </w:r>
            <w:r w:rsidRPr="00C10BA8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C10BA8">
              <w:rPr>
                <w:sz w:val="16"/>
                <w:szCs w:val="16"/>
              </w:rPr>
              <w:t xml:space="preserve"> da informação. Para este último deve-se usar </w:t>
            </w:r>
            <w:r w:rsidRPr="00C10BA8">
              <w:rPr>
                <w:b/>
                <w:bCs/>
                <w:sz w:val="16"/>
                <w:szCs w:val="16"/>
              </w:rPr>
              <w:t>A –</w:t>
            </w:r>
            <w:r w:rsidRPr="00C10BA8">
              <w:rPr>
                <w:sz w:val="16"/>
                <w:szCs w:val="16"/>
              </w:rPr>
              <w:t xml:space="preserve"> Alfanumérico, </w:t>
            </w:r>
            <w:r w:rsidRPr="00C10BA8">
              <w:rPr>
                <w:b/>
                <w:bCs/>
                <w:sz w:val="16"/>
                <w:szCs w:val="16"/>
              </w:rPr>
              <w:t xml:space="preserve">N </w:t>
            </w:r>
            <w:r w:rsidRPr="00C10BA8">
              <w:rPr>
                <w:sz w:val="16"/>
                <w:szCs w:val="16"/>
              </w:rPr>
              <w:t xml:space="preserve">– Numérico, </w:t>
            </w:r>
            <w:r w:rsidRPr="00C10BA8">
              <w:rPr>
                <w:b/>
                <w:bCs/>
                <w:sz w:val="16"/>
                <w:szCs w:val="16"/>
              </w:rPr>
              <w:t xml:space="preserve">I – </w:t>
            </w:r>
            <w:r w:rsidRPr="00C10BA8">
              <w:rPr>
                <w:sz w:val="16"/>
                <w:szCs w:val="16"/>
              </w:rPr>
              <w:t xml:space="preserve">Inteiro, </w:t>
            </w:r>
            <w:r w:rsidRPr="00C10BA8">
              <w:rPr>
                <w:b/>
                <w:bCs/>
                <w:sz w:val="16"/>
                <w:szCs w:val="16"/>
              </w:rPr>
              <w:t>D –</w:t>
            </w:r>
            <w:r w:rsidRPr="00C10BA8">
              <w:rPr>
                <w:sz w:val="16"/>
                <w:szCs w:val="16"/>
              </w:rPr>
              <w:t xml:space="preserve"> Decimal, </w:t>
            </w:r>
            <w:r w:rsidRPr="00C10BA8">
              <w:rPr>
                <w:b/>
                <w:bCs/>
                <w:sz w:val="16"/>
                <w:szCs w:val="16"/>
              </w:rPr>
              <w:t xml:space="preserve">TS – </w:t>
            </w:r>
            <w:r w:rsidRPr="00C10BA8">
              <w:rPr>
                <w:sz w:val="16"/>
                <w:szCs w:val="16"/>
              </w:rPr>
              <w:t xml:space="preserve">TimeStamp, </w:t>
            </w:r>
            <w:r w:rsidRPr="00C10BA8">
              <w:rPr>
                <w:b/>
                <w:bCs/>
                <w:sz w:val="16"/>
                <w:szCs w:val="16"/>
              </w:rPr>
              <w:t xml:space="preserve">DT – </w:t>
            </w:r>
            <w:r w:rsidRPr="00C10BA8">
              <w:rPr>
                <w:sz w:val="16"/>
                <w:szCs w:val="16"/>
              </w:rPr>
              <w:t>Data</w:t>
            </w:r>
          </w:p>
          <w:p w:rsidR="001631CA" w:rsidRPr="00C10BA8" w:rsidRDefault="001631CA" w:rsidP="006E6FF0">
            <w:pPr>
              <w:ind w:left="1093" w:hanging="1093"/>
              <w:rPr>
                <w:sz w:val="16"/>
                <w:szCs w:val="16"/>
              </w:rPr>
            </w:pPr>
          </w:p>
          <w:p w:rsidR="001631CA" w:rsidRPr="00C10BA8" w:rsidRDefault="001631CA" w:rsidP="006E6FF0">
            <w:pPr>
              <w:rPr>
                <w:sz w:val="22"/>
              </w:rPr>
            </w:pPr>
            <w:r w:rsidRPr="00C10BA8">
              <w:rPr>
                <w:sz w:val="16"/>
                <w:szCs w:val="16"/>
              </w:rPr>
              <w:t xml:space="preserve">Não se Aplica: </w:t>
            </w:r>
            <w:r w:rsidRPr="00C10BA8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0E17C1" w:rsidRDefault="000E17C1" w:rsidP="002A2303">
      <w:pPr>
        <w:pStyle w:val="STJNivel3"/>
        <w:sectPr w:rsidR="000E17C1" w:rsidSect="00041C9F">
          <w:pgSz w:w="11907" w:h="16840" w:code="9"/>
          <w:pgMar w:top="1418" w:right="567" w:bottom="1418" w:left="1418" w:header="567" w:footer="488" w:gutter="0"/>
          <w:cols w:space="708"/>
          <w:docGrid w:linePitch="360"/>
        </w:sectPr>
      </w:pPr>
    </w:p>
    <w:p w:rsidR="00B166D3" w:rsidRDefault="00B166D3" w:rsidP="002A2303">
      <w:pPr>
        <w:pStyle w:val="STJNivel3"/>
      </w:pPr>
      <w:bookmarkStart w:id="13" w:name="_Toc388973249"/>
      <w:bookmarkStart w:id="14" w:name="_Toc395795946"/>
      <w:r w:rsidRPr="0097716C">
        <w:lastRenderedPageBreak/>
        <w:t>2.2.</w:t>
      </w:r>
      <w:r>
        <w:t>3</w:t>
      </w:r>
      <w:r w:rsidRPr="0097716C">
        <w:t xml:space="preserve">. </w:t>
      </w:r>
      <w:r w:rsidR="001518F9">
        <w:t>Tela</w:t>
      </w:r>
      <w:r w:rsidRPr="0097716C">
        <w:t xml:space="preserve"> </w:t>
      </w:r>
      <w:bookmarkEnd w:id="13"/>
      <w:r w:rsidR="000E17C1">
        <w:t>Manifestações Em Análise – Aba Responsáveis - Unidades</w:t>
      </w:r>
      <w:bookmarkEnd w:id="14"/>
    </w:p>
    <w:p w:rsidR="00B166D3" w:rsidRDefault="00B166D3" w:rsidP="00B166D3">
      <w:pPr>
        <w:pStyle w:val="Instruo"/>
        <w:jc w:val="center"/>
        <w:rPr>
          <w:i w:val="0"/>
          <w:noProof/>
          <w:color w:val="auto"/>
        </w:rPr>
      </w:pPr>
    </w:p>
    <w:p w:rsidR="00970B3D" w:rsidRPr="00970B3D" w:rsidRDefault="000E17C1" w:rsidP="000E17C1">
      <w:pPr>
        <w:jc w:val="left"/>
      </w:pPr>
      <w:r>
        <w:rPr>
          <w:noProof/>
        </w:rPr>
        <w:drawing>
          <wp:inline distT="0" distB="0" distL="0" distR="0">
            <wp:extent cx="6211630" cy="7728128"/>
            <wp:effectExtent l="19050" t="0" r="0" b="0"/>
            <wp:docPr id="14" name="Imagem 5" descr="C:\Documents and Settings\carolina.figueredo\Desktop\aba responsaveis unidad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carolina.figueredo\Desktop\aba responsaveis unidade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52" cy="773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6D3" w:rsidRPr="00751346" w:rsidRDefault="00B166D3" w:rsidP="00B166D3">
      <w:pPr>
        <w:pStyle w:val="Instruo"/>
        <w:ind w:firstLine="1560"/>
        <w:jc w:val="center"/>
        <w:rPr>
          <w:i w:val="0"/>
          <w:color w:val="auto"/>
        </w:rPr>
      </w:pPr>
      <w:r w:rsidRPr="00751346">
        <w:rPr>
          <w:i w:val="0"/>
          <w:color w:val="auto"/>
        </w:rPr>
        <w:t xml:space="preserve">Figura </w:t>
      </w:r>
      <w:r w:rsidR="00F448E6">
        <w:rPr>
          <w:i w:val="0"/>
          <w:color w:val="auto"/>
        </w:rPr>
        <w:t>3</w:t>
      </w:r>
      <w:r w:rsidRPr="00751346">
        <w:rPr>
          <w:i w:val="0"/>
          <w:color w:val="auto"/>
        </w:rPr>
        <w:t xml:space="preserve"> - </w:t>
      </w:r>
      <w:r w:rsidR="001518F9">
        <w:rPr>
          <w:i w:val="0"/>
          <w:color w:val="auto"/>
        </w:rPr>
        <w:t>Tela</w:t>
      </w:r>
      <w:r w:rsidRPr="00751346">
        <w:rPr>
          <w:i w:val="0"/>
          <w:color w:val="auto"/>
        </w:rPr>
        <w:t xml:space="preserve"> </w:t>
      </w:r>
      <w:r w:rsidR="000E17C1">
        <w:rPr>
          <w:i w:val="0"/>
          <w:color w:val="auto"/>
        </w:rPr>
        <w:t>Manifestações Em Análise – Aba Responsáveis - Unidades</w:t>
      </w:r>
    </w:p>
    <w:p w:rsidR="000F1E9D" w:rsidRDefault="000F1E9D" w:rsidP="00A270DE">
      <w:pPr>
        <w:pStyle w:val="Ttulo4"/>
        <w:numPr>
          <w:ilvl w:val="0"/>
          <w:numId w:val="11"/>
        </w:numPr>
      </w:pPr>
      <w:r w:rsidRPr="009609DC">
        <w:lastRenderedPageBreak/>
        <w:t>Regras de Apresentação</w:t>
      </w:r>
    </w:p>
    <w:p w:rsidR="000E17C1" w:rsidRDefault="000E17C1" w:rsidP="000E17C1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Será apresentado na tela o nome do manifestante (“Manifestante”) e o número da manifestação (“N° da Manifestação”), bem como um campo com a Descrição da manifestação, cujo campo não pode ser alterado;</w:t>
      </w:r>
    </w:p>
    <w:p w:rsidR="000E17C1" w:rsidRDefault="000E17C1" w:rsidP="000E17C1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 xml:space="preserve">Serão apresentados na tela dois campos de texto: </w:t>
      </w:r>
    </w:p>
    <w:p w:rsidR="000E17C1" w:rsidRDefault="000E17C1" w:rsidP="000E17C1">
      <w:pPr>
        <w:pStyle w:val="Titulo4"/>
        <w:numPr>
          <w:ilvl w:val="0"/>
          <w:numId w:val="18"/>
        </w:numPr>
        <w:rPr>
          <w:b w:val="0"/>
        </w:rPr>
      </w:pPr>
      <w:r>
        <w:rPr>
          <w:b w:val="0"/>
        </w:rPr>
        <w:t>Campo “Observação Interna”: só deve ser visualizado entre os usuários da ouvidoria do STJ; e</w:t>
      </w:r>
    </w:p>
    <w:p w:rsidR="000E17C1" w:rsidRDefault="000E17C1" w:rsidP="000E17C1">
      <w:pPr>
        <w:pStyle w:val="Titulo4"/>
        <w:numPr>
          <w:ilvl w:val="0"/>
          <w:numId w:val="18"/>
        </w:numPr>
        <w:rPr>
          <w:b w:val="0"/>
        </w:rPr>
      </w:pPr>
      <w:r>
        <w:rPr>
          <w:b w:val="0"/>
        </w:rPr>
        <w:t xml:space="preserve">Campo “Observação Externa”: será encaminhado para os usuários externos do STJ (Responsáveis). </w:t>
      </w:r>
    </w:p>
    <w:p w:rsidR="000E17C1" w:rsidRDefault="000E17C1" w:rsidP="000E17C1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Ao clicar no botão “Editar Manifestação”, o sistema deve apresentar o campo “Descrição Editada”, abaixo do campo “Observação Externa”, com os mesmo dados do campo “Descrição”, porém editável. O sistema deve apresentar no campo uma barra de edição de texto, permitindo além da edição de texto a inclusão de tabelas e imagens;</w:t>
      </w:r>
    </w:p>
    <w:p w:rsidR="000E17C1" w:rsidRDefault="000E17C1" w:rsidP="000E17C1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Ao clicar no botão “Editar Manifestação”, o sistema deve habilitar o botão “Salvar” e desabilitar o botão “Editar Manifestação”. Ao clicar no botão “Salvar”, o sistema deve habilitar o botão “Editar Manifestação” e desabilitar o botão “Salvar”;</w:t>
      </w:r>
    </w:p>
    <w:p w:rsidR="000E17C1" w:rsidRPr="00193455" w:rsidRDefault="000E17C1" w:rsidP="000E17C1">
      <w:pPr>
        <w:pStyle w:val="Titulo4"/>
        <w:numPr>
          <w:ilvl w:val="0"/>
          <w:numId w:val="0"/>
        </w:numPr>
        <w:ind w:left="426"/>
        <w:rPr>
          <w:b w:val="0"/>
        </w:rPr>
      </w:pPr>
      <w:r w:rsidRPr="00193455">
        <w:rPr>
          <w:b w:val="0"/>
        </w:rPr>
        <w:t xml:space="preserve">Ao selecionar a opção “Sim” da pergunta “O conteúdo dessa manifestação é afeto às atribuições do STJ?” o sistema deve apresentar as opções de Unidades </w:t>
      </w:r>
      <w:r>
        <w:rPr>
          <w:b w:val="0"/>
        </w:rPr>
        <w:t>Responsáveis</w:t>
      </w:r>
      <w:r w:rsidRPr="00193455">
        <w:rPr>
          <w:b w:val="0"/>
        </w:rPr>
        <w:t xml:space="preserve"> para serem selecionadas pelo usuário; </w:t>
      </w:r>
    </w:p>
    <w:p w:rsidR="000E17C1" w:rsidRDefault="000E17C1" w:rsidP="000E17C1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>Ao clicar no botão “Anterior”, o sistema encaminha o usuário para a aba</w:t>
      </w:r>
      <w:r w:rsidR="00170A05">
        <w:rPr>
          <w:b w:val="0"/>
        </w:rPr>
        <w:t xml:space="preserve"> anterior</w:t>
      </w:r>
      <w:r>
        <w:rPr>
          <w:b w:val="0"/>
        </w:rPr>
        <w:t xml:space="preserve">, tela Manifestações Em Análise </w:t>
      </w:r>
      <w:r w:rsidR="00170A05">
        <w:rPr>
          <w:b w:val="0"/>
        </w:rPr>
        <w:t>–</w:t>
      </w:r>
      <w:r>
        <w:rPr>
          <w:b w:val="0"/>
        </w:rPr>
        <w:t xml:space="preserve"> </w:t>
      </w:r>
      <w:r w:rsidR="00170A05">
        <w:rPr>
          <w:b w:val="0"/>
        </w:rPr>
        <w:t xml:space="preserve">Aba </w:t>
      </w:r>
      <w:r>
        <w:rPr>
          <w:b w:val="0"/>
        </w:rPr>
        <w:t xml:space="preserve">Classificação </w:t>
      </w:r>
      <w:r w:rsidRPr="00DE22E2">
        <w:rPr>
          <w:b w:val="0"/>
        </w:rPr>
        <w:t>– 2.2.</w:t>
      </w:r>
      <w:r w:rsidR="00170A05">
        <w:rPr>
          <w:b w:val="0"/>
        </w:rPr>
        <w:t>2</w:t>
      </w:r>
      <w:r w:rsidRPr="00DE22E2">
        <w:rPr>
          <w:b w:val="0"/>
        </w:rPr>
        <w:t>.</w:t>
      </w:r>
    </w:p>
    <w:p w:rsidR="000E17C1" w:rsidRDefault="000E17C1" w:rsidP="000E17C1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 xml:space="preserve">Ao clicar no botão “Próximo”, o sistema encaminha o usuário para a tela anterior, tela Manifestações Em Análise </w:t>
      </w:r>
      <w:r w:rsidR="00170A05">
        <w:rPr>
          <w:b w:val="0"/>
        </w:rPr>
        <w:t>–</w:t>
      </w:r>
      <w:r>
        <w:rPr>
          <w:b w:val="0"/>
        </w:rPr>
        <w:t xml:space="preserve"> </w:t>
      </w:r>
      <w:r w:rsidR="00170A05">
        <w:rPr>
          <w:b w:val="0"/>
        </w:rPr>
        <w:t xml:space="preserve">Aba </w:t>
      </w:r>
      <w:r>
        <w:rPr>
          <w:b w:val="0"/>
        </w:rPr>
        <w:t xml:space="preserve">Resumo </w:t>
      </w:r>
      <w:r w:rsidRPr="00DE22E2">
        <w:rPr>
          <w:b w:val="0"/>
        </w:rPr>
        <w:t>– 2.2.</w:t>
      </w:r>
      <w:r w:rsidR="00170A05">
        <w:rPr>
          <w:b w:val="0"/>
        </w:rPr>
        <w:t>4</w:t>
      </w:r>
      <w:r w:rsidRPr="00DE22E2">
        <w:rPr>
          <w:b w:val="0"/>
        </w:rPr>
        <w:t>.</w:t>
      </w:r>
    </w:p>
    <w:p w:rsidR="000E17C1" w:rsidRDefault="000E17C1" w:rsidP="000E17C1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Ao clicar no botão “Voltar”, o sistema encaminha o usuário para a tela anterior, funcionalidade “Manter Manifestações Recebidas”.</w:t>
      </w:r>
    </w:p>
    <w:p w:rsidR="00F5509B" w:rsidRPr="00F5509B" w:rsidRDefault="00F5509B" w:rsidP="00F5509B">
      <w:r>
        <w:rPr>
          <w:i/>
          <w:color w:val="auto"/>
        </w:rPr>
        <w:t>.</w:t>
      </w:r>
    </w:p>
    <w:p w:rsidR="000F1E9D" w:rsidRPr="009609DC" w:rsidRDefault="000F1E9D" w:rsidP="00A270DE">
      <w:pPr>
        <w:pStyle w:val="Ttulo4"/>
        <w:numPr>
          <w:ilvl w:val="0"/>
          <w:numId w:val="11"/>
        </w:numPr>
      </w:pPr>
      <w:r w:rsidRPr="009609DC">
        <w:t>Exceções</w:t>
      </w:r>
    </w:p>
    <w:p w:rsidR="000F1E9D" w:rsidRPr="009609DC" w:rsidRDefault="000F1E9D" w:rsidP="000F1E9D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0F1E9D" w:rsidRPr="009609DC" w:rsidRDefault="000F1E9D" w:rsidP="00A270DE">
      <w:pPr>
        <w:pStyle w:val="Ttulo4"/>
        <w:numPr>
          <w:ilvl w:val="0"/>
          <w:numId w:val="11"/>
        </w:numPr>
      </w:pPr>
      <w:r w:rsidRPr="009609DC">
        <w:t>Itens de Controle</w:t>
      </w:r>
    </w:p>
    <w:p w:rsidR="00B166D3" w:rsidRDefault="00B166D3" w:rsidP="00B166D3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569"/>
        <w:gridCol w:w="1843"/>
        <w:gridCol w:w="873"/>
        <w:gridCol w:w="922"/>
        <w:gridCol w:w="509"/>
        <w:gridCol w:w="751"/>
        <w:gridCol w:w="582"/>
        <w:gridCol w:w="582"/>
        <w:gridCol w:w="473"/>
        <w:gridCol w:w="1010"/>
        <w:gridCol w:w="1948"/>
      </w:tblGrid>
      <w:tr w:rsidR="00B166D3" w:rsidTr="00D95FCF">
        <w:trPr>
          <w:cantSplit/>
          <w:trHeight w:val="1234"/>
          <w:jc w:val="center"/>
        </w:trPr>
        <w:tc>
          <w:tcPr>
            <w:tcW w:w="283" w:type="pct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916" w:type="pct"/>
            <w:shd w:val="pct25" w:color="auto" w:fill="auto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434" w:type="pct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458" w:type="pct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253" w:type="pct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373" w:type="pct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289" w:type="pct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289" w:type="pct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235" w:type="pct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502" w:type="pct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968" w:type="pct"/>
            <w:shd w:val="pct25" w:color="auto" w:fill="auto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D95FCF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D95FCF" w:rsidRPr="00541835" w:rsidRDefault="00D95FCF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D95FCF" w:rsidRPr="00F56113" w:rsidRDefault="00D95FCF" w:rsidP="00B00A08">
            <w:pPr>
              <w:rPr>
                <w:iCs/>
                <w:color w:val="auto"/>
                <w:sz w:val="16"/>
                <w:szCs w:val="16"/>
              </w:rPr>
            </w:pPr>
            <w:r w:rsidRPr="00F56113">
              <w:rPr>
                <w:iCs/>
                <w:color w:val="auto"/>
                <w:sz w:val="16"/>
                <w:szCs w:val="16"/>
              </w:rPr>
              <w:t>Manifestante</w:t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D95FCF" w:rsidRPr="00685B4A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D95FCF" w:rsidRPr="00685B4A" w:rsidRDefault="00D95FCF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o </w:t>
            </w:r>
            <w:r>
              <w:rPr>
                <w:i/>
                <w:iCs/>
                <w:color w:val="auto"/>
                <w:sz w:val="16"/>
                <w:szCs w:val="16"/>
              </w:rPr>
              <w:t>nome do manifestante.</w:t>
            </w:r>
          </w:p>
        </w:tc>
      </w:tr>
      <w:tr w:rsidR="00D95FCF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D95FCF" w:rsidRPr="00541835" w:rsidRDefault="00D95FCF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D95FCF" w:rsidRPr="00F56113" w:rsidRDefault="00D95FCF" w:rsidP="00B00A08">
            <w:pPr>
              <w:jc w:val="left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N° da Manifestação</w:t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D95FCF" w:rsidRPr="00685B4A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D95FCF" w:rsidRPr="00685B4A" w:rsidRDefault="00D95FCF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Recupera o número da Manifestação.</w:t>
            </w:r>
          </w:p>
        </w:tc>
      </w:tr>
      <w:tr w:rsidR="00D95FCF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D95FCF" w:rsidRPr="00541835" w:rsidRDefault="00D95FCF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D95FCF" w:rsidRPr="00F56113" w:rsidRDefault="00D95FCF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Descrição</w:t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D95FCF" w:rsidRPr="00685B4A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D95FCF" w:rsidRPr="00685B4A" w:rsidRDefault="00D95FCF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a descrição da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 Manifestação.</w:t>
            </w:r>
          </w:p>
        </w:tc>
      </w:tr>
      <w:tr w:rsidR="00D95FCF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D95FCF" w:rsidRPr="00541835" w:rsidRDefault="00D95FCF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D95FCF" w:rsidRPr="00F56113" w:rsidRDefault="00D95FCF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Observação Interna</w:t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D95FCF" w:rsidRPr="00B4561B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D95FCF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D95FCF" w:rsidRPr="00541835" w:rsidRDefault="00D95FCF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D95FCF" w:rsidRPr="00F56113" w:rsidRDefault="00D95FCF" w:rsidP="00B00A08">
            <w:pPr>
              <w:jc w:val="left"/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Observação Externa</w:t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D95FCF" w:rsidRPr="00B4561B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D95FCF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D95FCF" w:rsidRPr="00541835" w:rsidRDefault="00D95FCF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D95FCF" w:rsidRPr="00F56113" w:rsidRDefault="00D95FCF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Descrição Editada</w:t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D95FCF" w:rsidRPr="00B4561B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6</w:t>
            </w: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D95FCF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D95FCF" w:rsidRPr="00541835" w:rsidRDefault="00D95FCF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D95FCF" w:rsidRPr="00F56113" w:rsidRDefault="00D95FCF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Editar Manifestação</w:t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D95FCF" w:rsidRPr="00304445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D95FCF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7</w:t>
            </w: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D95FCF" w:rsidRDefault="00D95FCF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-Ap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resenta o campo “Descrição Editada”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D95FCF" w:rsidRDefault="00D95FCF" w:rsidP="00B00A08">
            <w:pPr>
              <w:tabs>
                <w:tab w:val="left" w:pos="185"/>
              </w:tabs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Habilita o botão “Salvar”</w:t>
            </w:r>
            <w:r>
              <w:rPr>
                <w:i/>
                <w:iCs/>
                <w:color w:val="auto"/>
                <w:sz w:val="16"/>
                <w:szCs w:val="16"/>
              </w:rPr>
              <w:t>.</w:t>
            </w:r>
          </w:p>
          <w:p w:rsidR="00D95FCF" w:rsidRPr="007E1F29" w:rsidRDefault="00D95FCF" w:rsidP="00B00A08">
            <w:pPr>
              <w:tabs>
                <w:tab w:val="left" w:pos="185"/>
              </w:tabs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-D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esabilita o botão “Editar Manifestação”.</w:t>
            </w:r>
          </w:p>
        </w:tc>
      </w:tr>
      <w:tr w:rsidR="00D95FCF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D95FCF" w:rsidRPr="00541835" w:rsidRDefault="00D95FCF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D95FCF" w:rsidRPr="00F56113" w:rsidRDefault="00D95FCF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Salvar</w:t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D95FCF" w:rsidRPr="00304445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D95FCF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D95FCF" w:rsidRDefault="00D95FCF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 Habilita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 xml:space="preserve"> o botão “Editar Manifestação”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D95FCF" w:rsidRPr="007E1F29" w:rsidRDefault="00D95FCF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-D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esabilita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o botão “Salvar”..</w:t>
            </w:r>
          </w:p>
        </w:tc>
      </w:tr>
      <w:tr w:rsidR="00D95FCF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D95FCF" w:rsidRPr="00541835" w:rsidRDefault="00D95FCF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D95FCF" w:rsidRDefault="00D95FCF" w:rsidP="00B27D3E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 xml:space="preserve">Check box </w:t>
            </w:r>
            <w:r w:rsidR="001631CA">
              <w:rPr>
                <w:i/>
                <w:color w:val="auto"/>
                <w:sz w:val="16"/>
                <w:szCs w:val="16"/>
              </w:rPr>
              <w:t>“</w:t>
            </w:r>
            <w:r>
              <w:rPr>
                <w:i/>
                <w:color w:val="auto"/>
                <w:sz w:val="16"/>
                <w:szCs w:val="16"/>
              </w:rPr>
              <w:t>O conteúdo dessa manifestação é afeto às atribuições do STJ?</w:t>
            </w:r>
            <w:r w:rsidR="001631CA">
              <w:rPr>
                <w:i/>
                <w:color w:val="auto"/>
                <w:sz w:val="16"/>
                <w:szCs w:val="16"/>
              </w:rPr>
              <w:t>”</w:t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D95FCF" w:rsidRPr="00304445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D95FCF" w:rsidRDefault="00E9563A" w:rsidP="00E9563A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F07A3E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- </w:t>
            </w:r>
            <w:r w:rsidR="00F07A3E">
              <w:rPr>
                <w:i/>
                <w:iCs/>
                <w:color w:val="auto"/>
                <w:sz w:val="16"/>
                <w:szCs w:val="16"/>
              </w:rPr>
              <w:t>Se selecionar sim, o sistema apre</w:t>
            </w:r>
            <w:r>
              <w:rPr>
                <w:i/>
                <w:iCs/>
                <w:color w:val="auto"/>
                <w:sz w:val="16"/>
                <w:szCs w:val="16"/>
              </w:rPr>
              <w:t>senta a tabela de unidades responsáveis.</w:t>
            </w:r>
          </w:p>
        </w:tc>
      </w:tr>
      <w:tr w:rsidR="00D95FCF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D95FCF" w:rsidRPr="00541835" w:rsidRDefault="00D95FCF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D95FCF" w:rsidRDefault="00B763D3" w:rsidP="00B27D3E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Campo</w:t>
            </w:r>
            <w:r w:rsidR="00D95FCF">
              <w:rPr>
                <w:i/>
                <w:color w:val="auto"/>
                <w:sz w:val="16"/>
                <w:szCs w:val="16"/>
              </w:rPr>
              <w:t xml:space="preserve"> de Unidades Responsáveis</w:t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D95FCF" w:rsidRPr="00304445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D95FCF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</w:t>
            </w: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D95FC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 Apresenta as Unidades do STJ.</w:t>
            </w:r>
          </w:p>
        </w:tc>
      </w:tr>
      <w:tr w:rsidR="00D95FCF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D95FCF" w:rsidRPr="00541835" w:rsidRDefault="00D95FCF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D95FCF" w:rsidRDefault="00B763D3" w:rsidP="00B27D3E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Campo</w:t>
            </w:r>
            <w:r w:rsidR="00D95FCF">
              <w:rPr>
                <w:i/>
                <w:color w:val="auto"/>
                <w:sz w:val="16"/>
                <w:szCs w:val="16"/>
              </w:rPr>
              <w:t xml:space="preserve"> de Unidades Responsáveis selecionadas</w:t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D95FCF" w:rsidRPr="00304445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D95FCF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11</w:t>
            </w: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D95FCF" w:rsidRPr="007E1F29" w:rsidRDefault="00D95FCF" w:rsidP="00D95FC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 Apresenta as Unidades selecionadas como responsáveis.</w:t>
            </w:r>
          </w:p>
        </w:tc>
      </w:tr>
      <w:tr w:rsidR="00F94746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F94746" w:rsidRPr="00541835" w:rsidRDefault="00F94746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F94746" w:rsidRDefault="00F94746" w:rsidP="00B27D3E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noProof/>
                <w:color w:val="auto"/>
                <w:sz w:val="16"/>
                <w:szCs w:val="16"/>
              </w:rPr>
              <w:drawing>
                <wp:inline distT="0" distB="0" distL="0" distR="0">
                  <wp:extent cx="308610" cy="233680"/>
                  <wp:effectExtent l="19050" t="0" r="0" b="0"/>
                  <wp:docPr id="32" name="Imagem 2" descr="C:\Users\rayanne.felicio\Pictures\IMAGEM_ATUALIZ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rayanne.felicio\Pictures\IMAGEM_ATUALIZ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F94746" w:rsidRPr="00304445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F94746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F94746" w:rsidRPr="00D95FCF" w:rsidRDefault="00733678" w:rsidP="00D95FCF">
            <w:pPr>
              <w:pStyle w:val="Titulo4"/>
              <w:numPr>
                <w:ilvl w:val="0"/>
                <w:numId w:val="0"/>
              </w:numPr>
              <w:tabs>
                <w:tab w:val="clear" w:pos="360"/>
                <w:tab w:val="left" w:pos="-34"/>
              </w:tabs>
              <w:spacing w:before="0" w:after="0"/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</w:pP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 xml:space="preserve">- </w:t>
            </w:r>
            <w:r w:rsidR="00805EB7"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Atualiza as unidades responsáveis.</w:t>
            </w:r>
          </w:p>
        </w:tc>
      </w:tr>
      <w:tr w:rsidR="00F94746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F94746" w:rsidRPr="00541835" w:rsidRDefault="00F94746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F94746" w:rsidRDefault="00F94746" w:rsidP="00B27D3E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noProof/>
                <w:color w:val="auto"/>
                <w:sz w:val="16"/>
                <w:szCs w:val="16"/>
              </w:rPr>
              <w:drawing>
                <wp:inline distT="0" distB="0" distL="0" distR="0">
                  <wp:extent cx="276225" cy="180975"/>
                  <wp:effectExtent l="19050" t="0" r="9525" b="0"/>
                  <wp:docPr id="33" name="Imagem 3" descr="C:\Users\rayanne.felicio\Pictures\ícone PROXIM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rayanne.felicio\Pictures\ícone PROXIM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F94746" w:rsidRPr="00304445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F94746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13</w:t>
            </w: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F94746" w:rsidRPr="00D95FCF" w:rsidRDefault="00733678" w:rsidP="00D95FCF">
            <w:pPr>
              <w:pStyle w:val="Titulo4"/>
              <w:numPr>
                <w:ilvl w:val="0"/>
                <w:numId w:val="0"/>
              </w:numPr>
              <w:tabs>
                <w:tab w:val="clear" w:pos="360"/>
                <w:tab w:val="left" w:pos="-34"/>
              </w:tabs>
              <w:spacing w:before="0" w:after="0"/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</w:pP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-Inclui todas as unidades responsáveis no campo Unidades Responsáveis selecionadas.</w:t>
            </w:r>
          </w:p>
        </w:tc>
      </w:tr>
      <w:tr w:rsidR="00F94746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F94746" w:rsidRPr="00541835" w:rsidRDefault="00F94746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F94746" w:rsidRDefault="00F94746" w:rsidP="00B27D3E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noProof/>
                <w:color w:val="auto"/>
                <w:sz w:val="16"/>
                <w:szCs w:val="16"/>
              </w:rPr>
              <w:drawing>
                <wp:inline distT="0" distB="0" distL="0" distR="0">
                  <wp:extent cx="212725" cy="180975"/>
                  <wp:effectExtent l="19050" t="0" r="0" b="0"/>
                  <wp:docPr id="34" name="Imagem 4" descr="C:\Users\rayanne.felicio\Pictures\ícone 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rayanne.felicio\Pictures\ícone 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F94746" w:rsidRPr="00304445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F94746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14</w:t>
            </w: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F94746" w:rsidRPr="00D95FCF" w:rsidRDefault="002B4587" w:rsidP="00D95FCF">
            <w:pPr>
              <w:pStyle w:val="Titulo4"/>
              <w:numPr>
                <w:ilvl w:val="0"/>
                <w:numId w:val="0"/>
              </w:numPr>
              <w:tabs>
                <w:tab w:val="clear" w:pos="360"/>
                <w:tab w:val="left" w:pos="-34"/>
              </w:tabs>
              <w:spacing w:before="0" w:after="0"/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</w:pP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- Incluir a unidade responsável selecionada no campo Unidades Responsáveis selecionadas.</w:t>
            </w:r>
          </w:p>
        </w:tc>
      </w:tr>
      <w:tr w:rsidR="00F94746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F94746" w:rsidRPr="00541835" w:rsidRDefault="00F94746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F94746" w:rsidRDefault="00F94746" w:rsidP="00B27D3E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noProof/>
                <w:color w:val="auto"/>
                <w:sz w:val="16"/>
                <w:szCs w:val="16"/>
              </w:rPr>
              <w:drawing>
                <wp:inline distT="0" distB="0" distL="0" distR="0">
                  <wp:extent cx="180975" cy="180975"/>
                  <wp:effectExtent l="19050" t="0" r="9525" b="0"/>
                  <wp:docPr id="37" name="Imagem 5" descr="C:\Users\rayanne.felicio\Pictures\ícone1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rayanne.felicio\Pictures\ícone1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F94746" w:rsidRPr="00304445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F94746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F94746" w:rsidRPr="00D95FCF" w:rsidRDefault="002B4587" w:rsidP="00D95FCF">
            <w:pPr>
              <w:pStyle w:val="Titulo4"/>
              <w:numPr>
                <w:ilvl w:val="0"/>
                <w:numId w:val="0"/>
              </w:numPr>
              <w:tabs>
                <w:tab w:val="clear" w:pos="360"/>
                <w:tab w:val="left" w:pos="-34"/>
              </w:tabs>
              <w:spacing w:before="0" w:after="0"/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</w:pP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- Retira a unidade responsável selecionada do campo Unidades Responsáveis selecionadas e insere no campo de Unidades Responsáveis.</w:t>
            </w:r>
          </w:p>
        </w:tc>
      </w:tr>
      <w:tr w:rsidR="00F94746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F94746" w:rsidRPr="00541835" w:rsidRDefault="00F94746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F94746" w:rsidRDefault="00F94746" w:rsidP="00B27D3E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noProof/>
                <w:color w:val="auto"/>
                <w:sz w:val="16"/>
                <w:szCs w:val="16"/>
              </w:rPr>
              <w:drawing>
                <wp:inline distT="0" distB="0" distL="0" distR="0">
                  <wp:extent cx="255270" cy="180975"/>
                  <wp:effectExtent l="19050" t="0" r="0" b="0"/>
                  <wp:docPr id="38" name="Imagem 6" descr="C:\Users\rayanne.felicio\Pictures\ícone 5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rayanne.felicio\Pictures\ícone 5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F94746" w:rsidRPr="00304445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F94746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F94746" w:rsidRPr="00D95FCF" w:rsidRDefault="00772D17" w:rsidP="00C5333D">
            <w:pPr>
              <w:pStyle w:val="Titulo4"/>
              <w:numPr>
                <w:ilvl w:val="0"/>
                <w:numId w:val="0"/>
              </w:numPr>
              <w:tabs>
                <w:tab w:val="clear" w:pos="360"/>
                <w:tab w:val="left" w:pos="-34"/>
              </w:tabs>
              <w:spacing w:before="0" w:after="0"/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</w:pP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- Retira</w:t>
            </w:r>
            <w:r w:rsidR="00C5333D"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 xml:space="preserve"> todas as unidades </w:t>
            </w:r>
            <w:r w:rsidR="0090317B"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do campo Unidades Responsáveis selecionadas e insere no campo de Unidades Responsáveis</w:t>
            </w:r>
            <w:r w:rsidR="00C5333D"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.</w:t>
            </w:r>
          </w:p>
        </w:tc>
      </w:tr>
      <w:tr w:rsidR="00F94746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F94746" w:rsidRPr="00541835" w:rsidRDefault="00F94746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F94746" w:rsidRDefault="00F94746" w:rsidP="00B27D3E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Botão Anterior</w:t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F94746" w:rsidRPr="00304445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F94746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F94746" w:rsidRPr="00D95FCF" w:rsidRDefault="00F94746" w:rsidP="00D95FCF">
            <w:pPr>
              <w:pStyle w:val="Titulo4"/>
              <w:numPr>
                <w:ilvl w:val="0"/>
                <w:numId w:val="0"/>
              </w:numPr>
              <w:tabs>
                <w:tab w:val="clear" w:pos="360"/>
                <w:tab w:val="left" w:pos="-34"/>
              </w:tabs>
              <w:spacing w:before="0" w:after="0"/>
              <w:rPr>
                <w:b w:val="0"/>
                <w:i/>
                <w:iCs/>
                <w:sz w:val="16"/>
                <w:szCs w:val="16"/>
              </w:rPr>
            </w:pPr>
            <w:r w:rsidRPr="00D95FCF"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Retorna tela Manifestações Em Análise – Aba Classificação – 2.2.2.</w:t>
            </w:r>
          </w:p>
        </w:tc>
      </w:tr>
      <w:tr w:rsidR="00F94746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F94746" w:rsidRPr="00541835" w:rsidRDefault="00F94746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F94746" w:rsidRDefault="00F94746" w:rsidP="00B27D3E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Botão Próximo</w:t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F94746" w:rsidRPr="00304445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F94746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F94746" w:rsidRPr="00D95FCF" w:rsidRDefault="00F94746" w:rsidP="00D95FC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D95FCF">
              <w:rPr>
                <w:i/>
                <w:iCs/>
                <w:snapToGrid w:val="0"/>
                <w:color w:val="auto"/>
                <w:sz w:val="16"/>
                <w:szCs w:val="16"/>
              </w:rPr>
              <w:t xml:space="preserve">Encaminha o usuário para a  </w:t>
            </w:r>
            <w:r w:rsidRPr="00D95FCF">
              <w:rPr>
                <w:i/>
                <w:iCs/>
                <w:snapToGrid w:val="0"/>
                <w:sz w:val="16"/>
                <w:szCs w:val="16"/>
              </w:rPr>
              <w:t>tela Manifestações Em Análise – Aba Resumo – 2.2.</w:t>
            </w:r>
            <w:r>
              <w:rPr>
                <w:i/>
                <w:iCs/>
                <w:snapToGrid w:val="0"/>
                <w:sz w:val="16"/>
                <w:szCs w:val="16"/>
              </w:rPr>
              <w:t>4</w:t>
            </w:r>
            <w:r w:rsidRPr="00D95FCF">
              <w:rPr>
                <w:i/>
                <w:iCs/>
                <w:snapToGrid w:val="0"/>
                <w:sz w:val="16"/>
                <w:szCs w:val="16"/>
              </w:rPr>
              <w:t>.</w:t>
            </w:r>
          </w:p>
        </w:tc>
      </w:tr>
      <w:tr w:rsidR="00F94746" w:rsidRPr="007E1F29" w:rsidTr="00D95FCF">
        <w:trPr>
          <w:cantSplit/>
          <w:trHeight w:val="350"/>
          <w:jc w:val="center"/>
        </w:trPr>
        <w:tc>
          <w:tcPr>
            <w:tcW w:w="283" w:type="pct"/>
            <w:tcBorders>
              <w:bottom w:val="single" w:sz="4" w:space="0" w:color="auto"/>
            </w:tcBorders>
            <w:vAlign w:val="center"/>
          </w:tcPr>
          <w:p w:rsidR="00F94746" w:rsidRPr="00541835" w:rsidRDefault="00F94746" w:rsidP="00541835">
            <w:pPr>
              <w:pStyle w:val="PargrafodaLista"/>
              <w:numPr>
                <w:ilvl w:val="0"/>
                <w:numId w:val="21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16" w:type="pct"/>
            <w:tcBorders>
              <w:bottom w:val="single" w:sz="4" w:space="0" w:color="auto"/>
            </w:tcBorders>
            <w:vAlign w:val="center"/>
          </w:tcPr>
          <w:p w:rsidR="00F94746" w:rsidRDefault="00F94746" w:rsidP="00B27D3E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Botão Voltar</w:t>
            </w:r>
          </w:p>
        </w:tc>
        <w:tc>
          <w:tcPr>
            <w:tcW w:w="434" w:type="pct"/>
            <w:tcBorders>
              <w:bottom w:val="single" w:sz="4" w:space="0" w:color="auto"/>
            </w:tcBorders>
            <w:vAlign w:val="center"/>
          </w:tcPr>
          <w:p w:rsidR="00F94746" w:rsidRPr="00304445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89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235" w:type="pct"/>
            <w:tcBorders>
              <w:bottom w:val="single" w:sz="4" w:space="0" w:color="auto"/>
            </w:tcBorders>
            <w:vAlign w:val="center"/>
          </w:tcPr>
          <w:p w:rsidR="00F94746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502" w:type="pct"/>
            <w:tcBorders>
              <w:bottom w:val="single" w:sz="4" w:space="0" w:color="auto"/>
            </w:tcBorders>
            <w:vAlign w:val="center"/>
          </w:tcPr>
          <w:p w:rsidR="00F94746" w:rsidRPr="007E1F29" w:rsidRDefault="00F94746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968" w:type="pct"/>
            <w:tcBorders>
              <w:bottom w:val="single" w:sz="4" w:space="0" w:color="auto"/>
            </w:tcBorders>
            <w:vAlign w:val="center"/>
          </w:tcPr>
          <w:p w:rsidR="00F94746" w:rsidRPr="00D95FCF" w:rsidRDefault="00F94746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D95FCF">
              <w:rPr>
                <w:i/>
                <w:iCs/>
                <w:color w:val="auto"/>
                <w:sz w:val="16"/>
                <w:szCs w:val="16"/>
              </w:rPr>
              <w:t>Retorna para a tela  “Manter Manifestações Recebidas".</w:t>
            </w:r>
          </w:p>
        </w:tc>
      </w:tr>
      <w:tr w:rsidR="00F94746" w:rsidTr="007A269A">
        <w:trPr>
          <w:cantSplit/>
          <w:jc w:val="center"/>
        </w:trPr>
        <w:tc>
          <w:tcPr>
            <w:tcW w:w="5000" w:type="pct"/>
            <w:gridSpan w:val="11"/>
            <w:shd w:val="pct25" w:color="auto" w:fill="auto"/>
            <w:vAlign w:val="center"/>
          </w:tcPr>
          <w:p w:rsidR="00F94746" w:rsidRPr="007E5E04" w:rsidRDefault="00F94746" w:rsidP="006E6FF0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>Máscaras: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F94746" w:rsidRPr="007E5E04" w:rsidRDefault="00F94746" w:rsidP="006E6FF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F94746" w:rsidRPr="007E5E04" w:rsidRDefault="00F94746" w:rsidP="006E6FF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</w:t>
            </w:r>
            <w:r w:rsidRPr="00BE1732">
              <w:rPr>
                <w:b/>
                <w:sz w:val="16"/>
                <w:szCs w:val="16"/>
              </w:rPr>
              <w:t xml:space="preserve">– </w:t>
            </w:r>
            <w:r w:rsidRPr="007E5E04">
              <w:rPr>
                <w:sz w:val="16"/>
                <w:szCs w:val="16"/>
              </w:rPr>
              <w:t xml:space="preserve">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F94746" w:rsidRPr="007E5E04" w:rsidRDefault="00F94746" w:rsidP="006E6FF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>
              <w:rPr>
                <w:sz w:val="16"/>
                <w:szCs w:val="16"/>
              </w:rPr>
              <w:t>Valores Inteiros</w:t>
            </w:r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F94746" w:rsidRPr="007E5E04" w:rsidRDefault="00F94746" w:rsidP="006E6FF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</w:t>
            </w:r>
            <w:r>
              <w:rPr>
                <w:b/>
                <w:bCs/>
                <w:sz w:val="16"/>
                <w:szCs w:val="16"/>
              </w:rPr>
              <w:t xml:space="preserve">– </w:t>
            </w:r>
            <w:r w:rsidRPr="00BE1732">
              <w:rPr>
                <w:bCs/>
                <w:sz w:val="16"/>
                <w:szCs w:val="16"/>
              </w:rPr>
              <w:t>Data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(dd/mm/yyyy),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F94746" w:rsidRPr="007E5E04" w:rsidRDefault="00F94746" w:rsidP="006E6FF0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</w:t>
            </w:r>
            <w:r>
              <w:rPr>
                <w:sz w:val="16"/>
                <w:szCs w:val="16"/>
                <w:lang w:val="en-US"/>
              </w:rPr>
              <w:t>dd/mm/yyyy hh:mm:ss</w:t>
            </w:r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F94746" w:rsidRPr="007E5E04" w:rsidRDefault="00F94746" w:rsidP="006E6FF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F94746" w:rsidRPr="007E5E04" w:rsidRDefault="00F94746" w:rsidP="006E6FF0">
            <w:pPr>
              <w:rPr>
                <w:sz w:val="16"/>
                <w:szCs w:val="16"/>
              </w:rPr>
            </w:pPr>
          </w:p>
          <w:p w:rsidR="00F94746" w:rsidRPr="007E5E04" w:rsidRDefault="00F94746" w:rsidP="006E6FF0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F94746" w:rsidRPr="007E5E04" w:rsidRDefault="00F94746" w:rsidP="006E6FF0">
            <w:pPr>
              <w:ind w:left="1093" w:hanging="1093"/>
              <w:rPr>
                <w:sz w:val="16"/>
                <w:szCs w:val="16"/>
              </w:rPr>
            </w:pPr>
          </w:p>
          <w:p w:rsidR="00F94746" w:rsidRDefault="00F94746" w:rsidP="006E6FF0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C10D16" w:rsidRDefault="00C10D16" w:rsidP="0011154B">
      <w:pPr>
        <w:pStyle w:val="STJNivel3"/>
        <w:keepLines/>
      </w:pPr>
    </w:p>
    <w:p w:rsidR="00541835" w:rsidRDefault="00541835" w:rsidP="0011154B">
      <w:pPr>
        <w:pStyle w:val="STJNivel3"/>
        <w:keepLines/>
        <w:sectPr w:rsidR="00541835" w:rsidSect="00041C9F">
          <w:pgSz w:w="11907" w:h="16840" w:code="9"/>
          <w:pgMar w:top="1418" w:right="567" w:bottom="1418" w:left="1418" w:header="567" w:footer="488" w:gutter="0"/>
          <w:cols w:space="708"/>
          <w:docGrid w:linePitch="360"/>
        </w:sectPr>
      </w:pPr>
    </w:p>
    <w:p w:rsidR="00B166D3" w:rsidRDefault="00B166D3" w:rsidP="002A2303">
      <w:pPr>
        <w:pStyle w:val="STJNivel3"/>
      </w:pPr>
      <w:bookmarkStart w:id="15" w:name="_Toc395795947"/>
      <w:r w:rsidRPr="0097716C">
        <w:lastRenderedPageBreak/>
        <w:t>2.2.</w:t>
      </w:r>
      <w:r>
        <w:t>4</w:t>
      </w:r>
      <w:r w:rsidRPr="0097716C">
        <w:t xml:space="preserve">. </w:t>
      </w:r>
      <w:r w:rsidR="001518F9">
        <w:t>Tela</w:t>
      </w:r>
      <w:r w:rsidRPr="0097716C">
        <w:t xml:space="preserve"> </w:t>
      </w:r>
      <w:r w:rsidR="00541835">
        <w:t>Manifestações Em Análise – Aba Responsáveis - Órgãos</w:t>
      </w:r>
      <w:bookmarkEnd w:id="15"/>
    </w:p>
    <w:p w:rsidR="00B166D3" w:rsidRDefault="00B166D3" w:rsidP="00B166D3">
      <w:pPr>
        <w:pStyle w:val="Instruo"/>
        <w:rPr>
          <w:i w:val="0"/>
          <w:color w:val="auto"/>
        </w:rPr>
      </w:pPr>
    </w:p>
    <w:p w:rsidR="00B166D3" w:rsidRPr="00751346" w:rsidRDefault="005A19AC" w:rsidP="00541835">
      <w:pPr>
        <w:pStyle w:val="Instruo"/>
        <w:rPr>
          <w:i w:val="0"/>
          <w:color w:val="auto"/>
        </w:rPr>
      </w:pPr>
      <w:r>
        <w:rPr>
          <w:i w:val="0"/>
          <w:noProof/>
          <w:color w:val="auto"/>
        </w:rPr>
        <w:drawing>
          <wp:inline distT="0" distB="0" distL="0" distR="0">
            <wp:extent cx="6211630" cy="7801039"/>
            <wp:effectExtent l="19050" t="0" r="0" b="0"/>
            <wp:docPr id="2" name="Imagem 2" descr="C:\Documents and Settings\carolina.figueredo\Desktop\aba orga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carolina.figueredo\Desktop\aba orgaos.bmp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273" cy="782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6D3" w:rsidRPr="00751346" w:rsidRDefault="00B166D3" w:rsidP="00956B13">
      <w:pPr>
        <w:pStyle w:val="Instruo"/>
        <w:ind w:firstLine="1560"/>
        <w:jc w:val="center"/>
        <w:rPr>
          <w:i w:val="0"/>
          <w:color w:val="auto"/>
        </w:rPr>
      </w:pPr>
      <w:r w:rsidRPr="00751346">
        <w:rPr>
          <w:i w:val="0"/>
          <w:color w:val="auto"/>
        </w:rPr>
        <w:t xml:space="preserve">Figura </w:t>
      </w:r>
      <w:r w:rsidR="00F448E6">
        <w:rPr>
          <w:i w:val="0"/>
          <w:color w:val="auto"/>
        </w:rPr>
        <w:t>4</w:t>
      </w:r>
      <w:r w:rsidRPr="00751346">
        <w:rPr>
          <w:i w:val="0"/>
          <w:color w:val="auto"/>
        </w:rPr>
        <w:t xml:space="preserve"> - </w:t>
      </w:r>
      <w:r w:rsidR="00541835">
        <w:rPr>
          <w:i w:val="0"/>
          <w:color w:val="auto"/>
        </w:rPr>
        <w:t>Tela</w:t>
      </w:r>
      <w:r w:rsidR="00541835" w:rsidRPr="00751346">
        <w:rPr>
          <w:i w:val="0"/>
          <w:color w:val="auto"/>
        </w:rPr>
        <w:t xml:space="preserve"> </w:t>
      </w:r>
      <w:r w:rsidR="00541835">
        <w:rPr>
          <w:i w:val="0"/>
          <w:color w:val="auto"/>
        </w:rPr>
        <w:t>Manifestações Em Análise – Aba Responsáveis - Órgãos</w:t>
      </w:r>
      <w:r w:rsidRPr="00751346">
        <w:rPr>
          <w:i w:val="0"/>
          <w:color w:val="auto"/>
        </w:rPr>
        <w:t>.</w:t>
      </w:r>
    </w:p>
    <w:p w:rsidR="000F1E9D" w:rsidRPr="009609DC" w:rsidRDefault="000F1E9D" w:rsidP="008C49FF">
      <w:pPr>
        <w:pStyle w:val="Ttulo4"/>
        <w:numPr>
          <w:ilvl w:val="0"/>
          <w:numId w:val="13"/>
        </w:numPr>
      </w:pPr>
      <w:r w:rsidRPr="009609DC">
        <w:lastRenderedPageBreak/>
        <w:t>Regras de Apresentação</w:t>
      </w:r>
    </w:p>
    <w:p w:rsidR="00541835" w:rsidRDefault="00541835" w:rsidP="00541835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Será apresentado na tela o nome do manifestante (“Manifestante”) e o número da manifestação (“N° da Manifestação”), bem como um campo com a Descrição da manifestação, cujo campo não pode ser alterado;</w:t>
      </w:r>
    </w:p>
    <w:p w:rsidR="00541835" w:rsidRDefault="00541835" w:rsidP="00541835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 xml:space="preserve">Serão apresentados na tela dois campos de texto: </w:t>
      </w:r>
    </w:p>
    <w:p w:rsidR="00541835" w:rsidRDefault="00541835" w:rsidP="00541835">
      <w:pPr>
        <w:pStyle w:val="Titulo4"/>
        <w:numPr>
          <w:ilvl w:val="0"/>
          <w:numId w:val="18"/>
        </w:numPr>
        <w:rPr>
          <w:b w:val="0"/>
        </w:rPr>
      </w:pPr>
      <w:r>
        <w:rPr>
          <w:b w:val="0"/>
        </w:rPr>
        <w:t>Campo “Observação Interna”: só deve ser visualizado entre os usuários da ouvidoria do STJ; e</w:t>
      </w:r>
    </w:p>
    <w:p w:rsidR="00541835" w:rsidRDefault="00541835" w:rsidP="00541835">
      <w:pPr>
        <w:pStyle w:val="Titulo4"/>
        <w:numPr>
          <w:ilvl w:val="0"/>
          <w:numId w:val="18"/>
        </w:numPr>
        <w:rPr>
          <w:b w:val="0"/>
        </w:rPr>
      </w:pPr>
      <w:r>
        <w:rPr>
          <w:b w:val="0"/>
        </w:rPr>
        <w:t xml:space="preserve">Campo “Observação Externa”: será encaminhado para os usuários externos do STJ (Responsáveis). </w:t>
      </w:r>
    </w:p>
    <w:p w:rsidR="00541835" w:rsidRDefault="00541835" w:rsidP="00541835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Ao clicar no botão “Editar Manifestação”, o sistema deve apresentar o campo “Descrição Editada”, abaixo do campo “Observação Externa”, com os mesmo dados do campo “Descrição”, porém editável. O sistema deve apresentar no campo uma barra de edição de texto, permitindo além da edição de texto a inclusão de tabelas e imagens;</w:t>
      </w:r>
    </w:p>
    <w:p w:rsidR="00541835" w:rsidRDefault="00541835" w:rsidP="00541835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Ao clicar no botão “Editar Manifestação”, o sistema deve habilitar o botão “Salvar” e desabilitar o botão “Editar Manifestação”. Ao clicar no botão “Salvar”, o sistema deve habilitar o botão “Editar Manifestação” e desabilitar o botão “Salvar”;</w:t>
      </w:r>
    </w:p>
    <w:p w:rsidR="00541835" w:rsidRDefault="00541835" w:rsidP="00541835">
      <w:pPr>
        <w:pStyle w:val="Titulo4"/>
        <w:numPr>
          <w:ilvl w:val="0"/>
          <w:numId w:val="0"/>
        </w:numPr>
        <w:ind w:left="426"/>
        <w:rPr>
          <w:b w:val="0"/>
        </w:rPr>
      </w:pPr>
      <w:r w:rsidRPr="00193455">
        <w:rPr>
          <w:b w:val="0"/>
        </w:rPr>
        <w:t>Ao selecionar a opção “</w:t>
      </w:r>
      <w:r>
        <w:rPr>
          <w:b w:val="0"/>
        </w:rPr>
        <w:t>Não</w:t>
      </w:r>
      <w:r w:rsidRPr="00193455">
        <w:rPr>
          <w:b w:val="0"/>
        </w:rPr>
        <w:t xml:space="preserve">” da pergunta “O conteúdo dessa manifestação é afeto às atribuições do STJ?” o sistema deve apresentar </w:t>
      </w:r>
      <w:r>
        <w:rPr>
          <w:b w:val="0"/>
        </w:rPr>
        <w:t>o campo</w:t>
      </w:r>
      <w:r w:rsidR="001E30C1">
        <w:rPr>
          <w:b w:val="0"/>
        </w:rPr>
        <w:t xml:space="preserve"> </w:t>
      </w:r>
      <w:r w:rsidR="001E30C1" w:rsidRPr="001E30C1">
        <w:rPr>
          <w:b w:val="0"/>
          <w:i/>
        </w:rPr>
        <w:t>autocomplete</w:t>
      </w:r>
      <w:r>
        <w:rPr>
          <w:b w:val="0"/>
        </w:rPr>
        <w:t xml:space="preserve"> “Pesquisar Órgão”</w:t>
      </w:r>
      <w:r w:rsidRPr="00193455">
        <w:rPr>
          <w:b w:val="0"/>
        </w:rPr>
        <w:t xml:space="preserve">; </w:t>
      </w:r>
    </w:p>
    <w:p w:rsidR="004D30D3" w:rsidRDefault="004D30D3" w:rsidP="004D30D3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>Ao clicar no botão “</w:t>
      </w:r>
      <w:r w:rsidRPr="00012E2E">
        <w:rPr>
          <w:b w:val="0"/>
          <w:noProof/>
        </w:rPr>
        <w:drawing>
          <wp:inline distT="0" distB="0" distL="0" distR="0">
            <wp:extent cx="215900" cy="233045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 w:val="0"/>
        </w:rPr>
        <w:t>”, o sistema lista na GRID o órgão selecionado no campo “Pesquisar Órgão”;</w:t>
      </w:r>
    </w:p>
    <w:p w:rsidR="00541835" w:rsidRDefault="00541835" w:rsidP="00541835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 xml:space="preserve">Ao clicar no botão “Anterior”, o sistema encaminha o usuário para a aba anterior, tela Manifestações Em Análise – Aba Classificação </w:t>
      </w:r>
      <w:r w:rsidRPr="00DE22E2">
        <w:rPr>
          <w:b w:val="0"/>
        </w:rPr>
        <w:t>– 2.2.</w:t>
      </w:r>
      <w:r>
        <w:rPr>
          <w:b w:val="0"/>
        </w:rPr>
        <w:t>2</w:t>
      </w:r>
      <w:r w:rsidRPr="00DE22E2">
        <w:rPr>
          <w:b w:val="0"/>
        </w:rPr>
        <w:t>.</w:t>
      </w:r>
    </w:p>
    <w:p w:rsidR="00541835" w:rsidRDefault="00541835" w:rsidP="00541835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 xml:space="preserve">Ao clicar no botão “Próximo”, o sistema encaminha o usuário para a tela anterior, tela Manifestações Em Análise – Aba Resumo </w:t>
      </w:r>
      <w:r w:rsidRPr="00DE22E2">
        <w:rPr>
          <w:b w:val="0"/>
        </w:rPr>
        <w:t>– 2.2.</w:t>
      </w:r>
      <w:r>
        <w:rPr>
          <w:b w:val="0"/>
        </w:rPr>
        <w:t>4</w:t>
      </w:r>
      <w:r w:rsidRPr="00DE22E2">
        <w:rPr>
          <w:b w:val="0"/>
        </w:rPr>
        <w:t>.</w:t>
      </w:r>
    </w:p>
    <w:p w:rsidR="00541835" w:rsidRDefault="00541835" w:rsidP="00541835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Ao clicar no botão “Voltar”, o sistema encaminha o usuário para a tela anterior, funcionalidade “Manter Manifestações Recebidas”.</w:t>
      </w:r>
    </w:p>
    <w:p w:rsidR="000F1E9D" w:rsidRPr="009609DC" w:rsidRDefault="000F1E9D" w:rsidP="00A270DE">
      <w:pPr>
        <w:pStyle w:val="Ttulo4"/>
        <w:numPr>
          <w:ilvl w:val="0"/>
          <w:numId w:val="13"/>
        </w:numPr>
      </w:pPr>
      <w:r w:rsidRPr="009609DC">
        <w:t>Exceções</w:t>
      </w:r>
    </w:p>
    <w:p w:rsidR="000F1E9D" w:rsidRDefault="000F1E9D" w:rsidP="000F1E9D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003AE4" w:rsidRDefault="00003AE4" w:rsidP="00003AE4"/>
    <w:p w:rsidR="000F1E9D" w:rsidRPr="009609DC" w:rsidRDefault="000F1E9D" w:rsidP="00A270DE">
      <w:pPr>
        <w:pStyle w:val="Ttulo4"/>
        <w:numPr>
          <w:ilvl w:val="0"/>
          <w:numId w:val="13"/>
        </w:numPr>
      </w:pPr>
      <w:r w:rsidRPr="009609DC">
        <w:t>Itens de Controle</w:t>
      </w:r>
    </w:p>
    <w:p w:rsidR="00B166D3" w:rsidRDefault="00B166D3" w:rsidP="00B166D3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1797"/>
        <w:gridCol w:w="851"/>
        <w:gridCol w:w="899"/>
        <w:gridCol w:w="496"/>
        <w:gridCol w:w="731"/>
        <w:gridCol w:w="567"/>
        <w:gridCol w:w="567"/>
        <w:gridCol w:w="461"/>
        <w:gridCol w:w="985"/>
        <w:gridCol w:w="1896"/>
      </w:tblGrid>
      <w:tr w:rsidR="00B166D3" w:rsidTr="006E6FF0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797" w:type="dxa"/>
            <w:shd w:val="pct25" w:color="auto" w:fill="auto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851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899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731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61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E9563A" w:rsidRPr="007E1F29" w:rsidTr="00C076F3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E9563A" w:rsidRPr="00541835" w:rsidRDefault="00E9563A" w:rsidP="00E9563A">
            <w:pPr>
              <w:pStyle w:val="PargrafodaLista"/>
              <w:numPr>
                <w:ilvl w:val="0"/>
                <w:numId w:val="26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E9563A" w:rsidRPr="00F56113" w:rsidRDefault="00E9563A" w:rsidP="00B00A08">
            <w:pPr>
              <w:rPr>
                <w:iCs/>
                <w:color w:val="auto"/>
                <w:sz w:val="16"/>
                <w:szCs w:val="16"/>
              </w:rPr>
            </w:pPr>
            <w:r w:rsidRPr="00F56113">
              <w:rPr>
                <w:iCs/>
                <w:color w:val="auto"/>
                <w:sz w:val="16"/>
                <w:szCs w:val="16"/>
              </w:rPr>
              <w:t>Manifestante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E9563A" w:rsidRPr="00685B4A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E9563A" w:rsidRPr="00685B4A" w:rsidRDefault="00E9563A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o </w:t>
            </w:r>
            <w:r>
              <w:rPr>
                <w:i/>
                <w:iCs/>
                <w:color w:val="auto"/>
                <w:sz w:val="16"/>
                <w:szCs w:val="16"/>
              </w:rPr>
              <w:t>nome do manifestante.</w:t>
            </w:r>
          </w:p>
        </w:tc>
      </w:tr>
      <w:tr w:rsidR="00E9563A" w:rsidRPr="007E1F29" w:rsidTr="00C076F3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E9563A" w:rsidRPr="00541835" w:rsidRDefault="00E9563A" w:rsidP="00E9563A">
            <w:pPr>
              <w:pStyle w:val="PargrafodaLista"/>
              <w:numPr>
                <w:ilvl w:val="0"/>
                <w:numId w:val="26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E9563A" w:rsidRPr="00F56113" w:rsidRDefault="00E9563A" w:rsidP="00B00A08">
            <w:pPr>
              <w:jc w:val="left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N° da Manifestação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E9563A" w:rsidRPr="00685B4A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E9563A" w:rsidRPr="00685B4A" w:rsidRDefault="00E9563A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Recupera o número da Manifestação.</w:t>
            </w:r>
          </w:p>
        </w:tc>
      </w:tr>
      <w:tr w:rsidR="00E9563A" w:rsidRPr="007E1F29" w:rsidTr="00C076F3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E9563A" w:rsidRPr="00541835" w:rsidRDefault="00E9563A" w:rsidP="00E9563A">
            <w:pPr>
              <w:pStyle w:val="PargrafodaLista"/>
              <w:numPr>
                <w:ilvl w:val="0"/>
                <w:numId w:val="26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E9563A" w:rsidRPr="00F56113" w:rsidRDefault="00E9563A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Descrição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E9563A" w:rsidRPr="00685B4A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E9563A" w:rsidRPr="00685B4A" w:rsidRDefault="00E9563A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a descrição da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 Manifestação.</w:t>
            </w:r>
          </w:p>
        </w:tc>
      </w:tr>
      <w:tr w:rsidR="00E9563A" w:rsidRPr="007E1F29" w:rsidTr="00C076F3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E9563A" w:rsidRPr="00541835" w:rsidRDefault="00E9563A" w:rsidP="00E9563A">
            <w:pPr>
              <w:pStyle w:val="PargrafodaLista"/>
              <w:numPr>
                <w:ilvl w:val="0"/>
                <w:numId w:val="26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E9563A" w:rsidRPr="00F56113" w:rsidRDefault="00E9563A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Observação Interna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E9563A" w:rsidRPr="00B4561B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E9563A" w:rsidRPr="007E1F29" w:rsidTr="00C076F3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E9563A" w:rsidRPr="00541835" w:rsidRDefault="00E9563A" w:rsidP="00E9563A">
            <w:pPr>
              <w:pStyle w:val="PargrafodaLista"/>
              <w:numPr>
                <w:ilvl w:val="0"/>
                <w:numId w:val="26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E9563A" w:rsidRPr="00F56113" w:rsidRDefault="00E9563A" w:rsidP="00B00A08">
            <w:pPr>
              <w:jc w:val="left"/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Observação Externa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E9563A" w:rsidRPr="00B4561B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E9563A" w:rsidRPr="007E1F29" w:rsidTr="00C076F3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E9563A" w:rsidRPr="00541835" w:rsidRDefault="00E9563A" w:rsidP="00E9563A">
            <w:pPr>
              <w:pStyle w:val="PargrafodaLista"/>
              <w:numPr>
                <w:ilvl w:val="0"/>
                <w:numId w:val="26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E9563A" w:rsidRPr="00F56113" w:rsidRDefault="00E9563A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Descrição Editada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E9563A" w:rsidRPr="00B4561B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6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E9563A" w:rsidRPr="007E1F29" w:rsidTr="00C076F3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E9563A" w:rsidRPr="00541835" w:rsidRDefault="00E9563A" w:rsidP="00E9563A">
            <w:pPr>
              <w:pStyle w:val="PargrafodaLista"/>
              <w:numPr>
                <w:ilvl w:val="0"/>
                <w:numId w:val="26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E9563A" w:rsidRPr="00F56113" w:rsidRDefault="00E9563A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Editar Manifestação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E9563A" w:rsidRPr="00304445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E9563A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7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E9563A" w:rsidRDefault="00E9563A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-Ap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resenta o campo “Descrição Editada”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E9563A" w:rsidRDefault="00E9563A" w:rsidP="00B00A08">
            <w:pPr>
              <w:tabs>
                <w:tab w:val="left" w:pos="185"/>
              </w:tabs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Habilita o botão “Salvar”</w:t>
            </w:r>
            <w:r>
              <w:rPr>
                <w:i/>
                <w:iCs/>
                <w:color w:val="auto"/>
                <w:sz w:val="16"/>
                <w:szCs w:val="16"/>
              </w:rPr>
              <w:t>.</w:t>
            </w:r>
          </w:p>
          <w:p w:rsidR="00E9563A" w:rsidRPr="007E1F29" w:rsidRDefault="00E9563A" w:rsidP="00B00A08">
            <w:pPr>
              <w:tabs>
                <w:tab w:val="left" w:pos="185"/>
              </w:tabs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-D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esabilita o botão “Editar Manifestação”.</w:t>
            </w:r>
          </w:p>
        </w:tc>
      </w:tr>
      <w:tr w:rsidR="00E9563A" w:rsidRPr="007E1F29" w:rsidTr="00C076F3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E9563A" w:rsidRPr="00541835" w:rsidRDefault="00E9563A" w:rsidP="00E9563A">
            <w:pPr>
              <w:pStyle w:val="PargrafodaLista"/>
              <w:numPr>
                <w:ilvl w:val="0"/>
                <w:numId w:val="26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E9563A" w:rsidRPr="00F56113" w:rsidRDefault="00E9563A" w:rsidP="00B00A08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Salvar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E9563A" w:rsidRPr="00304445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E9563A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E9563A" w:rsidRDefault="00E9563A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 Habilita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 xml:space="preserve"> o botão “Editar Manifestação”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E9563A" w:rsidRPr="007E1F29" w:rsidRDefault="00E9563A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-D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esabilita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o botão “Salvar”.</w:t>
            </w:r>
          </w:p>
        </w:tc>
      </w:tr>
      <w:tr w:rsidR="00E9563A" w:rsidRPr="007E1F29" w:rsidTr="00C076F3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E9563A" w:rsidRPr="00541835" w:rsidRDefault="00E9563A" w:rsidP="00E9563A">
            <w:pPr>
              <w:pStyle w:val="PargrafodaLista"/>
              <w:numPr>
                <w:ilvl w:val="0"/>
                <w:numId w:val="26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E9563A" w:rsidRDefault="00E9563A" w:rsidP="00B00A08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 xml:space="preserve">Check box </w:t>
            </w:r>
            <w:r w:rsidR="00B763D3">
              <w:rPr>
                <w:i/>
                <w:color w:val="auto"/>
                <w:sz w:val="16"/>
                <w:szCs w:val="16"/>
              </w:rPr>
              <w:t>“</w:t>
            </w:r>
            <w:r>
              <w:rPr>
                <w:i/>
                <w:color w:val="auto"/>
                <w:sz w:val="16"/>
                <w:szCs w:val="16"/>
              </w:rPr>
              <w:t>O conteúdo dessa manifestação é afeto às atribuições do STJ?</w:t>
            </w:r>
            <w:r w:rsidR="00B763D3">
              <w:rPr>
                <w:i/>
                <w:color w:val="auto"/>
                <w:sz w:val="16"/>
                <w:szCs w:val="16"/>
              </w:rPr>
              <w:t>”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E9563A" w:rsidRPr="00304445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E9563A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F07A3E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 Se selecionar não o</w:t>
            </w:r>
            <w:r w:rsidR="00B763D3">
              <w:rPr>
                <w:i/>
                <w:iCs/>
                <w:color w:val="auto"/>
                <w:sz w:val="16"/>
                <w:szCs w:val="16"/>
              </w:rPr>
              <w:t xml:space="preserve"> sistema apresenta a tabela de ó</w:t>
            </w:r>
            <w:r>
              <w:rPr>
                <w:i/>
                <w:iCs/>
                <w:color w:val="auto"/>
                <w:sz w:val="16"/>
                <w:szCs w:val="16"/>
              </w:rPr>
              <w:t>rgãos responsáveis.</w:t>
            </w:r>
          </w:p>
        </w:tc>
      </w:tr>
      <w:tr w:rsidR="00E9563A" w:rsidRPr="007E1F29" w:rsidTr="00C076F3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E9563A" w:rsidRPr="00541835" w:rsidRDefault="00E9563A" w:rsidP="00E9563A">
            <w:pPr>
              <w:pStyle w:val="PargrafodaLista"/>
              <w:numPr>
                <w:ilvl w:val="0"/>
                <w:numId w:val="26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E9563A" w:rsidRDefault="00E9563A" w:rsidP="00B00A08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Combo box Pesquisar Órgão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E9563A" w:rsidRPr="00304445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9563A" w:rsidRPr="007E1F29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E9563A" w:rsidRDefault="00E9563A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E9563A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E9563A" w:rsidRPr="007E1F29" w:rsidRDefault="003175C8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Pesquisa o nome do Órgão.</w:t>
            </w:r>
          </w:p>
        </w:tc>
      </w:tr>
      <w:tr w:rsidR="003175C8" w:rsidRPr="003175C8" w:rsidTr="00C076F3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175C8" w:rsidRPr="00541835" w:rsidRDefault="003175C8" w:rsidP="00E9563A">
            <w:pPr>
              <w:pStyle w:val="PargrafodaLista"/>
              <w:numPr>
                <w:ilvl w:val="0"/>
                <w:numId w:val="26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175C8" w:rsidRPr="004872CD" w:rsidRDefault="003175C8" w:rsidP="000A387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</w:t>
            </w:r>
            <w:r w:rsidRPr="004872CD">
              <w:rPr>
                <w:i/>
                <w:iCs/>
                <w:color w:val="auto"/>
                <w:sz w:val="16"/>
                <w:szCs w:val="16"/>
              </w:rPr>
              <w:t>otão “</w:t>
            </w:r>
            <w:r w:rsidRPr="004872CD">
              <w:rPr>
                <w:i/>
                <w:iCs/>
                <w:noProof/>
                <w:color w:val="auto"/>
                <w:sz w:val="16"/>
                <w:szCs w:val="16"/>
              </w:rPr>
              <w:drawing>
                <wp:inline distT="0" distB="0" distL="0" distR="0">
                  <wp:extent cx="142003" cy="153280"/>
                  <wp:effectExtent l="19050" t="0" r="0" b="0"/>
                  <wp:docPr id="5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89" cy="154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72CD">
              <w:rPr>
                <w:i/>
                <w:iCs/>
                <w:color w:val="auto"/>
                <w:sz w:val="16"/>
                <w:szCs w:val="16"/>
              </w:rPr>
              <w:t>”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175C8" w:rsidRPr="00304445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175C8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11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3175C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Lista na GRID </w:t>
            </w:r>
            <w:r w:rsidRPr="003175C8">
              <w:rPr>
                <w:i/>
                <w:iCs/>
                <w:color w:val="auto"/>
                <w:sz w:val="16"/>
                <w:szCs w:val="16"/>
              </w:rPr>
              <w:t>o órgão selecionado no campo “Pesquisar Órgão</w:t>
            </w:r>
            <w:r>
              <w:rPr>
                <w:i/>
                <w:iCs/>
                <w:color w:val="auto"/>
                <w:sz w:val="16"/>
                <w:szCs w:val="16"/>
              </w:rPr>
              <w:t>".</w:t>
            </w:r>
          </w:p>
        </w:tc>
      </w:tr>
      <w:tr w:rsidR="003175C8" w:rsidRPr="007E1F29" w:rsidTr="00C076F3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175C8" w:rsidRPr="00541835" w:rsidRDefault="003175C8" w:rsidP="00E9563A">
            <w:pPr>
              <w:pStyle w:val="PargrafodaLista"/>
              <w:numPr>
                <w:ilvl w:val="0"/>
                <w:numId w:val="26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175C8" w:rsidRDefault="003175C8" w:rsidP="00E9563A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Tabela Órgão Responsáveis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175C8" w:rsidRPr="00304445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175C8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Apresenta lista de órgãos cadastrados.</w:t>
            </w:r>
          </w:p>
        </w:tc>
      </w:tr>
      <w:tr w:rsidR="003175C8" w:rsidRPr="007E1F29" w:rsidTr="00C076F3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175C8" w:rsidRPr="00541835" w:rsidRDefault="003175C8" w:rsidP="00E9563A">
            <w:pPr>
              <w:pStyle w:val="PargrafodaLista"/>
              <w:numPr>
                <w:ilvl w:val="0"/>
                <w:numId w:val="26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175C8" w:rsidRDefault="003175C8" w:rsidP="00B00A08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Ação</w:t>
            </w:r>
            <w:r w:rsidR="00B763D3">
              <w:rPr>
                <w:i/>
                <w:color w:val="auto"/>
                <w:sz w:val="16"/>
                <w:szCs w:val="16"/>
              </w:rPr>
              <w:t xml:space="preserve"> “x”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175C8" w:rsidRPr="00304445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175C8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13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5B62A2" w:rsidP="008C49F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Exclui</w:t>
            </w:r>
            <w:r w:rsidR="003175C8">
              <w:rPr>
                <w:i/>
                <w:iCs/>
                <w:color w:val="auto"/>
                <w:sz w:val="16"/>
                <w:szCs w:val="16"/>
              </w:rPr>
              <w:t xml:space="preserve"> o </w:t>
            </w:r>
            <w:r w:rsidR="008C49FF">
              <w:rPr>
                <w:i/>
                <w:iCs/>
                <w:color w:val="auto"/>
                <w:sz w:val="16"/>
                <w:szCs w:val="16"/>
              </w:rPr>
              <w:t>registro da GRID</w:t>
            </w:r>
            <w:r w:rsidR="003175C8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3175C8" w:rsidRPr="007E1F29" w:rsidTr="00C076F3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175C8" w:rsidRPr="00541835" w:rsidRDefault="003175C8" w:rsidP="00E9563A">
            <w:pPr>
              <w:pStyle w:val="PargrafodaLista"/>
              <w:numPr>
                <w:ilvl w:val="0"/>
                <w:numId w:val="26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175C8" w:rsidRDefault="003175C8" w:rsidP="00B00A08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Botão Anterior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175C8" w:rsidRPr="00304445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175C8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14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175C8" w:rsidRPr="00D95FCF" w:rsidRDefault="003175C8" w:rsidP="00E9563A">
            <w:pPr>
              <w:pStyle w:val="Titulo4"/>
              <w:numPr>
                <w:ilvl w:val="0"/>
                <w:numId w:val="0"/>
              </w:numPr>
              <w:tabs>
                <w:tab w:val="clear" w:pos="360"/>
                <w:tab w:val="left" w:pos="-34"/>
              </w:tabs>
              <w:spacing w:before="0" w:after="0"/>
              <w:rPr>
                <w:b w:val="0"/>
                <w:i/>
                <w:iCs/>
                <w:sz w:val="16"/>
                <w:szCs w:val="16"/>
              </w:rPr>
            </w:pPr>
            <w:r w:rsidRPr="00D95FCF"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Retorna tela Manifestações Em Análise – Aba Classificação – 2.2.</w:t>
            </w: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2</w:t>
            </w:r>
            <w:r w:rsidRPr="00D95FCF"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.</w:t>
            </w:r>
          </w:p>
        </w:tc>
      </w:tr>
      <w:tr w:rsidR="003175C8" w:rsidRPr="007E1F29" w:rsidTr="00C076F3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175C8" w:rsidRPr="00541835" w:rsidRDefault="003175C8" w:rsidP="00E9563A">
            <w:pPr>
              <w:pStyle w:val="PargrafodaLista"/>
              <w:numPr>
                <w:ilvl w:val="0"/>
                <w:numId w:val="26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175C8" w:rsidRDefault="003175C8" w:rsidP="00B00A08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Botão Próximo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175C8" w:rsidRPr="00304445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175C8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15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175C8" w:rsidRPr="00D95FCF" w:rsidRDefault="003175C8" w:rsidP="00913220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D95FCF">
              <w:rPr>
                <w:i/>
                <w:iCs/>
                <w:snapToGrid w:val="0"/>
                <w:color w:val="auto"/>
                <w:sz w:val="16"/>
                <w:szCs w:val="16"/>
              </w:rPr>
              <w:t xml:space="preserve">Encaminha o usuário para a  </w:t>
            </w:r>
            <w:r w:rsidRPr="00D95FCF">
              <w:rPr>
                <w:i/>
                <w:iCs/>
                <w:snapToGrid w:val="0"/>
                <w:sz w:val="16"/>
                <w:szCs w:val="16"/>
              </w:rPr>
              <w:t xml:space="preserve">tela Manifestações Em Análise – Aba </w:t>
            </w:r>
            <w:r w:rsidR="00913220">
              <w:rPr>
                <w:i/>
                <w:iCs/>
                <w:snapToGrid w:val="0"/>
                <w:sz w:val="16"/>
                <w:szCs w:val="16"/>
              </w:rPr>
              <w:t>Resumo</w:t>
            </w:r>
            <w:r>
              <w:rPr>
                <w:i/>
                <w:iCs/>
                <w:snapToGrid w:val="0"/>
                <w:sz w:val="16"/>
                <w:szCs w:val="16"/>
              </w:rPr>
              <w:t xml:space="preserve"> </w:t>
            </w:r>
            <w:r w:rsidRPr="00D95FCF">
              <w:rPr>
                <w:i/>
                <w:iCs/>
                <w:snapToGrid w:val="0"/>
                <w:sz w:val="16"/>
                <w:szCs w:val="16"/>
              </w:rPr>
              <w:t>– 2.2</w:t>
            </w:r>
            <w:r>
              <w:rPr>
                <w:i/>
                <w:iCs/>
                <w:snapToGrid w:val="0"/>
                <w:sz w:val="16"/>
                <w:szCs w:val="16"/>
              </w:rPr>
              <w:t>.</w:t>
            </w:r>
            <w:r w:rsidR="00913220">
              <w:rPr>
                <w:i/>
                <w:iCs/>
                <w:snapToGrid w:val="0"/>
                <w:sz w:val="16"/>
                <w:szCs w:val="16"/>
              </w:rPr>
              <w:t>4</w:t>
            </w:r>
            <w:r w:rsidRPr="00D95FCF">
              <w:rPr>
                <w:i/>
                <w:iCs/>
                <w:snapToGrid w:val="0"/>
                <w:sz w:val="16"/>
                <w:szCs w:val="16"/>
              </w:rPr>
              <w:t>.</w:t>
            </w:r>
          </w:p>
        </w:tc>
      </w:tr>
      <w:tr w:rsidR="003175C8" w:rsidRPr="007E1F29" w:rsidTr="00C076F3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175C8" w:rsidRPr="00541835" w:rsidRDefault="003175C8" w:rsidP="00E9563A">
            <w:pPr>
              <w:pStyle w:val="PargrafodaLista"/>
              <w:numPr>
                <w:ilvl w:val="0"/>
                <w:numId w:val="26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175C8" w:rsidRDefault="003175C8" w:rsidP="00B00A08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Botão Voltar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175C8" w:rsidRPr="00304445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175C8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16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B00A0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175C8" w:rsidRPr="00D95FCF" w:rsidRDefault="003175C8" w:rsidP="00B00A0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D95FCF">
              <w:rPr>
                <w:i/>
                <w:iCs/>
                <w:color w:val="auto"/>
                <w:sz w:val="16"/>
                <w:szCs w:val="16"/>
              </w:rPr>
              <w:t>Retorna para a tela  “Manter Manifestações Recebidas".</w:t>
            </w:r>
          </w:p>
        </w:tc>
      </w:tr>
      <w:tr w:rsidR="003175C8" w:rsidTr="006E6FF0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3175C8" w:rsidRPr="007E5E04" w:rsidRDefault="003175C8" w:rsidP="006E6FF0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>Máscaras: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3175C8" w:rsidRPr="007E5E04" w:rsidRDefault="003175C8" w:rsidP="006E6FF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3175C8" w:rsidRPr="007E5E04" w:rsidRDefault="003175C8" w:rsidP="006E6FF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</w:t>
            </w:r>
            <w:r w:rsidRPr="00BE1732">
              <w:rPr>
                <w:b/>
                <w:sz w:val="16"/>
                <w:szCs w:val="16"/>
              </w:rPr>
              <w:t>–</w:t>
            </w:r>
            <w:r w:rsidRPr="007E5E04">
              <w:rPr>
                <w:sz w:val="16"/>
                <w:szCs w:val="16"/>
              </w:rPr>
              <w:t xml:space="preserve">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3175C8" w:rsidRPr="007E5E04" w:rsidRDefault="003175C8" w:rsidP="006E6FF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>
              <w:rPr>
                <w:sz w:val="16"/>
                <w:szCs w:val="16"/>
              </w:rPr>
              <w:t>Valores Inteiros</w:t>
            </w:r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3175C8" w:rsidRPr="007E5E04" w:rsidRDefault="003175C8" w:rsidP="006E6FF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</w:t>
            </w:r>
            <w:r>
              <w:rPr>
                <w:b/>
                <w:bCs/>
                <w:sz w:val="16"/>
                <w:szCs w:val="16"/>
              </w:rPr>
              <w:t xml:space="preserve">– </w:t>
            </w:r>
            <w:r w:rsidRPr="00BE1732">
              <w:rPr>
                <w:bCs/>
                <w:sz w:val="16"/>
                <w:szCs w:val="16"/>
              </w:rPr>
              <w:t xml:space="preserve">Data </w:t>
            </w:r>
            <w:r w:rsidRPr="007E5E04">
              <w:rPr>
                <w:sz w:val="16"/>
                <w:szCs w:val="16"/>
              </w:rPr>
              <w:t xml:space="preserve">(dd/mm/yyyy),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3175C8" w:rsidRPr="007E5E04" w:rsidRDefault="003175C8" w:rsidP="006E6FF0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</w:t>
            </w:r>
            <w:r>
              <w:rPr>
                <w:sz w:val="16"/>
                <w:szCs w:val="16"/>
                <w:lang w:val="en-US"/>
              </w:rPr>
              <w:t>dd/mm/yyyy hh:mm:ss</w:t>
            </w:r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3175C8" w:rsidRPr="007E5E04" w:rsidRDefault="003175C8" w:rsidP="006E6FF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3175C8" w:rsidRPr="007E5E04" w:rsidRDefault="003175C8" w:rsidP="006E6FF0">
            <w:pPr>
              <w:rPr>
                <w:sz w:val="16"/>
                <w:szCs w:val="16"/>
              </w:rPr>
            </w:pPr>
          </w:p>
          <w:p w:rsidR="003175C8" w:rsidRPr="007E5E04" w:rsidRDefault="003175C8" w:rsidP="006E6FF0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3175C8" w:rsidRPr="007E5E04" w:rsidRDefault="003175C8" w:rsidP="006E6FF0">
            <w:pPr>
              <w:ind w:left="1093" w:hanging="1093"/>
              <w:rPr>
                <w:sz w:val="16"/>
                <w:szCs w:val="16"/>
              </w:rPr>
            </w:pPr>
          </w:p>
          <w:p w:rsidR="003175C8" w:rsidRDefault="003175C8" w:rsidP="006E6FF0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4D30D3" w:rsidRDefault="004D30D3" w:rsidP="0011154B">
      <w:pPr>
        <w:pStyle w:val="STJNivel3"/>
        <w:sectPr w:rsidR="004D30D3" w:rsidSect="0011154B">
          <w:pgSz w:w="11907" w:h="16840" w:code="9"/>
          <w:pgMar w:top="1418" w:right="567" w:bottom="1418" w:left="1418" w:header="567" w:footer="488" w:gutter="0"/>
          <w:cols w:space="708"/>
          <w:docGrid w:linePitch="360"/>
        </w:sectPr>
      </w:pPr>
    </w:p>
    <w:p w:rsidR="0011154B" w:rsidRDefault="0011154B" w:rsidP="0011154B">
      <w:pPr>
        <w:pStyle w:val="STJNivel3"/>
      </w:pPr>
      <w:bookmarkStart w:id="16" w:name="_Toc395795948"/>
      <w:r w:rsidRPr="0097716C">
        <w:lastRenderedPageBreak/>
        <w:t>2.2.</w:t>
      </w:r>
      <w:r>
        <w:t>5</w:t>
      </w:r>
      <w:r w:rsidRPr="0097716C">
        <w:t xml:space="preserve">. </w:t>
      </w:r>
      <w:r w:rsidR="001518F9">
        <w:t>Tela</w:t>
      </w:r>
      <w:r w:rsidRPr="0097716C">
        <w:t xml:space="preserve"> </w:t>
      </w:r>
      <w:r w:rsidR="00250FCC">
        <w:t>Manifestações Em Análise – Aba Resumo</w:t>
      </w:r>
      <w:bookmarkEnd w:id="16"/>
    </w:p>
    <w:p w:rsidR="0011154B" w:rsidRDefault="0011154B" w:rsidP="0011154B">
      <w:pPr>
        <w:pStyle w:val="Instruo"/>
        <w:rPr>
          <w:i w:val="0"/>
          <w:color w:val="auto"/>
        </w:rPr>
      </w:pPr>
    </w:p>
    <w:p w:rsidR="0011154B" w:rsidRPr="00751346" w:rsidRDefault="00250FCC" w:rsidP="00250FCC">
      <w:pPr>
        <w:pStyle w:val="Instruo"/>
        <w:rPr>
          <w:i w:val="0"/>
          <w:color w:val="auto"/>
        </w:rPr>
      </w:pPr>
      <w:r>
        <w:rPr>
          <w:i w:val="0"/>
          <w:noProof/>
          <w:color w:val="auto"/>
        </w:rPr>
        <w:drawing>
          <wp:inline distT="0" distB="0" distL="0" distR="0">
            <wp:extent cx="6169099" cy="7644809"/>
            <wp:effectExtent l="19050" t="0" r="3101" b="0"/>
            <wp:docPr id="17" name="Imagem 7" descr="C:\Documents and Settings\carolina.figueredo\Desktop\resum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carolina.figueredo\Desktop\resumo.bmp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615" cy="765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54B" w:rsidRDefault="0011154B" w:rsidP="0011154B">
      <w:pPr>
        <w:pStyle w:val="Instruo"/>
        <w:ind w:firstLine="1560"/>
        <w:jc w:val="center"/>
        <w:rPr>
          <w:i w:val="0"/>
          <w:color w:val="auto"/>
        </w:rPr>
      </w:pPr>
      <w:r w:rsidRPr="00751346">
        <w:rPr>
          <w:i w:val="0"/>
          <w:color w:val="auto"/>
        </w:rPr>
        <w:t xml:space="preserve">Figura </w:t>
      </w:r>
      <w:r w:rsidR="00E20B9A">
        <w:rPr>
          <w:i w:val="0"/>
          <w:color w:val="auto"/>
        </w:rPr>
        <w:t>5</w:t>
      </w:r>
      <w:r w:rsidRPr="00751346">
        <w:rPr>
          <w:i w:val="0"/>
          <w:color w:val="auto"/>
        </w:rPr>
        <w:t xml:space="preserve"> - </w:t>
      </w:r>
      <w:r w:rsidR="001518F9">
        <w:rPr>
          <w:i w:val="0"/>
          <w:color w:val="auto"/>
        </w:rPr>
        <w:t>Tela</w:t>
      </w:r>
      <w:r w:rsidRPr="00751346">
        <w:rPr>
          <w:i w:val="0"/>
          <w:color w:val="auto"/>
        </w:rPr>
        <w:t xml:space="preserve"> </w:t>
      </w:r>
      <w:r w:rsidR="00250FCC">
        <w:rPr>
          <w:i w:val="0"/>
          <w:color w:val="auto"/>
        </w:rPr>
        <w:t>Manifestações Em Análise – Aba Resumo</w:t>
      </w:r>
      <w:r w:rsidRPr="00751346">
        <w:rPr>
          <w:i w:val="0"/>
          <w:color w:val="auto"/>
        </w:rPr>
        <w:t>.</w:t>
      </w:r>
    </w:p>
    <w:p w:rsidR="00003AE4" w:rsidRPr="00003AE4" w:rsidRDefault="00003AE4" w:rsidP="00003AE4"/>
    <w:p w:rsidR="00250FCC" w:rsidRDefault="0011154B" w:rsidP="002703E7">
      <w:pPr>
        <w:pStyle w:val="Ttulo4"/>
        <w:numPr>
          <w:ilvl w:val="0"/>
          <w:numId w:val="27"/>
        </w:numPr>
      </w:pPr>
      <w:r w:rsidRPr="009609DC">
        <w:lastRenderedPageBreak/>
        <w:t>Regras de Apresentação</w:t>
      </w:r>
    </w:p>
    <w:p w:rsidR="00250FCC" w:rsidRDefault="00250FCC" w:rsidP="00250FCC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Será apresentado na tela o nome do manifestante (“Manifestante”) e o número da manifestação (“N° da Manifestação”), bem como um campo com a Descrição da manifestação, cujo campo não pode ser alterado;</w:t>
      </w:r>
    </w:p>
    <w:p w:rsidR="00250FCC" w:rsidRDefault="00250FCC" w:rsidP="00250FCC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 xml:space="preserve">Serão apresentados na tela dois campos de texto: </w:t>
      </w:r>
    </w:p>
    <w:p w:rsidR="00250FCC" w:rsidRDefault="00250FCC" w:rsidP="00250FCC">
      <w:pPr>
        <w:pStyle w:val="Titulo4"/>
        <w:numPr>
          <w:ilvl w:val="0"/>
          <w:numId w:val="18"/>
        </w:numPr>
        <w:rPr>
          <w:b w:val="0"/>
        </w:rPr>
      </w:pPr>
      <w:r>
        <w:rPr>
          <w:b w:val="0"/>
        </w:rPr>
        <w:t>Campo “Observação Interna”: só deve ser visualizado entre os usuários da ouvidoria do STJ; e</w:t>
      </w:r>
    </w:p>
    <w:p w:rsidR="00250FCC" w:rsidRDefault="00250FCC" w:rsidP="00250FCC">
      <w:pPr>
        <w:pStyle w:val="Titulo4"/>
        <w:numPr>
          <w:ilvl w:val="0"/>
          <w:numId w:val="18"/>
        </w:numPr>
        <w:rPr>
          <w:b w:val="0"/>
        </w:rPr>
      </w:pPr>
      <w:r>
        <w:rPr>
          <w:b w:val="0"/>
        </w:rPr>
        <w:t xml:space="preserve">Campo “Observação Externa”: será encaminhado para os usuários externos do STJ (Responsáveis). </w:t>
      </w:r>
    </w:p>
    <w:p w:rsidR="00250FCC" w:rsidRDefault="00250FCC" w:rsidP="00250FCC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Ao clicar no botão “Editar Manifestação”, o sistema deve apresentar o campo “Descrição Editada”, abaixo do campo “Observação Externa”, com os mesmo dados do campo “Descrição”, porém editável. O sistema deve apresentar no campo uma barra de edição de texto, permitindo além da edição de texto a inclusão de tabelas e imagens;</w:t>
      </w:r>
    </w:p>
    <w:p w:rsidR="00250FCC" w:rsidRDefault="00250FCC" w:rsidP="00250FCC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Ao clicar no botão “Editar Manifestação”, o sistema deve habilitar o botão “Salvar” e desabilitar o botão “Editar Manifestação”. Ao clicar no botão “Salvar”, o sistema deve habilitar o botão “Editar Manifestação” e desabilitar o botão “Salvar”;</w:t>
      </w:r>
    </w:p>
    <w:p w:rsidR="00250FCC" w:rsidRDefault="00250FCC" w:rsidP="00250FCC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 xml:space="preserve">Ao clicar no botão “Anterior”, o sistema encaminha o usuário para a aba anterior, tela Manifestações Em Análise – Aba Responsáveis - Unidades </w:t>
      </w:r>
      <w:r w:rsidRPr="00DE22E2">
        <w:rPr>
          <w:b w:val="0"/>
        </w:rPr>
        <w:t>– 2.2.</w:t>
      </w:r>
      <w:r>
        <w:rPr>
          <w:b w:val="0"/>
        </w:rPr>
        <w:t>3 ou Aba Responsáveis - Órgãos 2.2.4</w:t>
      </w:r>
      <w:r w:rsidRPr="00DE22E2">
        <w:rPr>
          <w:b w:val="0"/>
        </w:rPr>
        <w:t>.</w:t>
      </w:r>
    </w:p>
    <w:p w:rsidR="00250FCC" w:rsidRDefault="00B63C60" w:rsidP="00250FCC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>Ao clicar no botão “Salvar”, o sistema grava os dados, vincula a manifestação ao usuário logado, habilita a próxima aba e encaminha o usuário para a próxima aba, tela Manifestações Em Análise – Tratamento 2.2.6</w:t>
      </w:r>
      <w:r w:rsidR="00250FCC" w:rsidRPr="00DE22E2">
        <w:rPr>
          <w:b w:val="0"/>
        </w:rPr>
        <w:t>.</w:t>
      </w:r>
    </w:p>
    <w:p w:rsidR="00250FCC" w:rsidRDefault="00250FCC" w:rsidP="00250FCC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Ao clicar no botão “Voltar”, o sistema encaminha o usuário para a tela anterior, funcionalidade “Manter Manifestações Recebidas”.</w:t>
      </w:r>
    </w:p>
    <w:p w:rsidR="00250FCC" w:rsidRPr="00250FCC" w:rsidRDefault="00250FCC" w:rsidP="00250FCC"/>
    <w:p w:rsidR="0011154B" w:rsidRPr="009609DC" w:rsidRDefault="0011154B" w:rsidP="002703E7">
      <w:pPr>
        <w:pStyle w:val="Ttulo4"/>
        <w:numPr>
          <w:ilvl w:val="0"/>
          <w:numId w:val="27"/>
        </w:numPr>
      </w:pPr>
      <w:r w:rsidRPr="009609DC">
        <w:t>Exceções</w:t>
      </w:r>
    </w:p>
    <w:p w:rsidR="0011154B" w:rsidRDefault="0011154B" w:rsidP="0011154B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714B66" w:rsidRDefault="00714B66" w:rsidP="00714B66"/>
    <w:p w:rsidR="0011154B" w:rsidRPr="009609DC" w:rsidRDefault="0011154B" w:rsidP="002703E7">
      <w:pPr>
        <w:pStyle w:val="Ttulo4"/>
        <w:numPr>
          <w:ilvl w:val="0"/>
          <w:numId w:val="27"/>
        </w:numPr>
      </w:pPr>
      <w:r w:rsidRPr="009609DC">
        <w:t>Itens de Controle</w:t>
      </w:r>
    </w:p>
    <w:p w:rsidR="0011154B" w:rsidRDefault="0011154B" w:rsidP="0011154B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1797"/>
        <w:gridCol w:w="851"/>
        <w:gridCol w:w="899"/>
        <w:gridCol w:w="496"/>
        <w:gridCol w:w="731"/>
        <w:gridCol w:w="567"/>
        <w:gridCol w:w="567"/>
        <w:gridCol w:w="461"/>
        <w:gridCol w:w="985"/>
        <w:gridCol w:w="1896"/>
      </w:tblGrid>
      <w:tr w:rsidR="0011154B" w:rsidTr="0011154B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11154B" w:rsidRDefault="0011154B" w:rsidP="0011154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797" w:type="dxa"/>
            <w:shd w:val="pct25" w:color="auto" w:fill="auto"/>
            <w:vAlign w:val="center"/>
          </w:tcPr>
          <w:p w:rsidR="0011154B" w:rsidRDefault="0011154B" w:rsidP="0011154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851" w:type="dxa"/>
            <w:shd w:val="pct25" w:color="auto" w:fill="auto"/>
            <w:textDirection w:val="btLr"/>
            <w:vAlign w:val="center"/>
          </w:tcPr>
          <w:p w:rsidR="0011154B" w:rsidRDefault="0011154B" w:rsidP="0011154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899" w:type="dxa"/>
            <w:shd w:val="pct25" w:color="auto" w:fill="auto"/>
            <w:textDirection w:val="btLr"/>
            <w:vAlign w:val="center"/>
          </w:tcPr>
          <w:p w:rsidR="0011154B" w:rsidRDefault="0011154B" w:rsidP="0011154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11154B" w:rsidRDefault="0011154B" w:rsidP="0011154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731" w:type="dxa"/>
            <w:shd w:val="pct25" w:color="auto" w:fill="auto"/>
            <w:textDirection w:val="btLr"/>
            <w:vAlign w:val="center"/>
          </w:tcPr>
          <w:p w:rsidR="0011154B" w:rsidRDefault="0011154B" w:rsidP="0011154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11154B" w:rsidRDefault="0011154B" w:rsidP="0011154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11154B" w:rsidRDefault="0011154B" w:rsidP="0011154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61" w:type="dxa"/>
            <w:shd w:val="pct25" w:color="auto" w:fill="auto"/>
            <w:textDirection w:val="btLr"/>
            <w:vAlign w:val="center"/>
          </w:tcPr>
          <w:p w:rsidR="0011154B" w:rsidRDefault="0011154B" w:rsidP="0011154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11154B" w:rsidRDefault="0011154B" w:rsidP="0011154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11154B" w:rsidRDefault="0011154B" w:rsidP="0011154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3175C8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175C8" w:rsidRPr="00B63C60" w:rsidRDefault="003175C8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175C8" w:rsidRPr="00F56113" w:rsidRDefault="003175C8" w:rsidP="000A387F">
            <w:pPr>
              <w:rPr>
                <w:iCs/>
                <w:color w:val="auto"/>
                <w:sz w:val="16"/>
                <w:szCs w:val="16"/>
              </w:rPr>
            </w:pPr>
            <w:r w:rsidRPr="00F56113">
              <w:rPr>
                <w:iCs/>
                <w:color w:val="auto"/>
                <w:sz w:val="16"/>
                <w:szCs w:val="16"/>
              </w:rPr>
              <w:t>Manifestante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175C8" w:rsidRPr="00685B4A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175C8" w:rsidRPr="00685B4A" w:rsidRDefault="003175C8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o </w:t>
            </w:r>
            <w:r>
              <w:rPr>
                <w:i/>
                <w:iCs/>
                <w:color w:val="auto"/>
                <w:sz w:val="16"/>
                <w:szCs w:val="16"/>
              </w:rPr>
              <w:t>nome do manifestante.</w:t>
            </w:r>
          </w:p>
        </w:tc>
      </w:tr>
      <w:tr w:rsidR="003175C8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175C8" w:rsidRPr="00B63C60" w:rsidRDefault="003175C8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175C8" w:rsidRPr="00F56113" w:rsidRDefault="003175C8" w:rsidP="000A387F">
            <w:pPr>
              <w:jc w:val="left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N° da Manifestação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175C8" w:rsidRPr="00685B4A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175C8" w:rsidRPr="00685B4A" w:rsidRDefault="003175C8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Recupera o número da Manifestação.</w:t>
            </w:r>
          </w:p>
        </w:tc>
      </w:tr>
      <w:tr w:rsidR="003175C8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175C8" w:rsidRPr="00B63C60" w:rsidRDefault="003175C8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175C8" w:rsidRPr="00F56113" w:rsidRDefault="003175C8" w:rsidP="000A387F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Descrição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175C8" w:rsidRPr="00685B4A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175C8" w:rsidRPr="00685B4A" w:rsidRDefault="003175C8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a descrição da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 Manifestação.</w:t>
            </w:r>
          </w:p>
        </w:tc>
      </w:tr>
      <w:tr w:rsidR="003175C8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175C8" w:rsidRPr="00B63C60" w:rsidRDefault="003175C8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175C8" w:rsidRPr="00F56113" w:rsidRDefault="003175C8" w:rsidP="000A387F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Observação Interna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175C8" w:rsidRPr="00B4561B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3175C8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175C8" w:rsidRPr="00B63C60" w:rsidRDefault="003175C8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175C8" w:rsidRPr="00F56113" w:rsidRDefault="003175C8" w:rsidP="000A387F">
            <w:pPr>
              <w:jc w:val="left"/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Observação Externa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175C8" w:rsidRPr="00B4561B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3175C8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175C8" w:rsidRPr="00B63C60" w:rsidRDefault="003175C8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175C8" w:rsidRPr="00F56113" w:rsidRDefault="003175C8" w:rsidP="000A387F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Descrição Editada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175C8" w:rsidRPr="00B4561B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6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3175C8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175C8" w:rsidRPr="00B63C60" w:rsidRDefault="003175C8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175C8" w:rsidRPr="00F56113" w:rsidRDefault="003175C8" w:rsidP="000A387F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Editar Manifestação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175C8" w:rsidRPr="00304445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175C8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7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175C8" w:rsidRDefault="003175C8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-Ap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resenta o campo “Descrição Editada”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3175C8" w:rsidRDefault="003175C8" w:rsidP="000A387F">
            <w:pPr>
              <w:tabs>
                <w:tab w:val="left" w:pos="185"/>
              </w:tabs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Habilita o botão “Salvar”</w:t>
            </w:r>
            <w:r>
              <w:rPr>
                <w:i/>
                <w:iCs/>
                <w:color w:val="auto"/>
                <w:sz w:val="16"/>
                <w:szCs w:val="16"/>
              </w:rPr>
              <w:t>.</w:t>
            </w:r>
          </w:p>
          <w:p w:rsidR="003175C8" w:rsidRPr="007E1F29" w:rsidRDefault="003175C8" w:rsidP="000A387F">
            <w:pPr>
              <w:tabs>
                <w:tab w:val="left" w:pos="185"/>
              </w:tabs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-D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esabilita o botão “Editar Manifestação”.</w:t>
            </w:r>
          </w:p>
        </w:tc>
      </w:tr>
      <w:tr w:rsidR="003175C8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175C8" w:rsidRPr="00B63C60" w:rsidRDefault="003175C8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3175C8" w:rsidRPr="00F56113" w:rsidRDefault="003175C8" w:rsidP="000A387F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Salvar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175C8" w:rsidRPr="00304445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3175C8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3175C8" w:rsidRPr="007E1F29" w:rsidRDefault="003175C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3175C8" w:rsidRDefault="003175C8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 Habilita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 xml:space="preserve"> o botão “Editar Manifestação”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3175C8" w:rsidRPr="007E1F29" w:rsidRDefault="003175C8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-D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esabilita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o botão “Salvar”.</w:t>
            </w:r>
          </w:p>
        </w:tc>
      </w:tr>
      <w:tr w:rsidR="00913220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913220" w:rsidRPr="00B63C60" w:rsidRDefault="00913220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913220" w:rsidRPr="00003AE4" w:rsidRDefault="002703E7" w:rsidP="0011154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“</w:t>
            </w:r>
            <w:r w:rsidR="00913220">
              <w:rPr>
                <w:i/>
                <w:iCs/>
                <w:color w:val="auto"/>
                <w:sz w:val="16"/>
                <w:szCs w:val="16"/>
              </w:rPr>
              <w:t>Informações Importantes</w:t>
            </w:r>
            <w:r>
              <w:rPr>
                <w:i/>
                <w:iCs/>
                <w:color w:val="auto"/>
                <w:sz w:val="16"/>
                <w:szCs w:val="16"/>
              </w:rPr>
              <w:t>”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0C769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13220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913220" w:rsidRPr="00B63C60" w:rsidRDefault="00913220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913220" w:rsidRPr="00003AE4" w:rsidRDefault="00913220" w:rsidP="0011154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Categoria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0C769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913220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categoria.</w:t>
            </w:r>
          </w:p>
        </w:tc>
      </w:tr>
      <w:tr w:rsidR="00913220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913220" w:rsidRPr="00B63C60" w:rsidRDefault="00913220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913220" w:rsidRPr="00003AE4" w:rsidRDefault="00913220" w:rsidP="0011154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Tipo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0C769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11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913220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tipo.</w:t>
            </w:r>
          </w:p>
        </w:tc>
      </w:tr>
      <w:tr w:rsidR="00913220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913220" w:rsidRPr="00B63C60" w:rsidRDefault="00913220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913220" w:rsidRPr="00003AE4" w:rsidRDefault="00913220" w:rsidP="0011154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Assunto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  <w:r w:rsidR="000C769D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913220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assunto.</w:t>
            </w:r>
          </w:p>
        </w:tc>
      </w:tr>
      <w:tr w:rsidR="00913220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913220" w:rsidRPr="00B63C60" w:rsidRDefault="00913220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913220" w:rsidRPr="00003AE4" w:rsidRDefault="00913220" w:rsidP="0011154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Essa manifestação precisa do despacho do Ouvidor?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0C769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13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do banco de dados.</w:t>
            </w:r>
          </w:p>
        </w:tc>
      </w:tr>
      <w:tr w:rsidR="00913220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913220" w:rsidRPr="00B63C60" w:rsidRDefault="00913220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913220" w:rsidRPr="00003AE4" w:rsidRDefault="00913220" w:rsidP="0011154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Essa manifestação deve ser acompanhada?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0C769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14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do banco de dados.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913220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913220" w:rsidRPr="00B63C60" w:rsidRDefault="00913220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913220" w:rsidRPr="00003AE4" w:rsidRDefault="00913220" w:rsidP="0011154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Essa manifestação se refere a processo em curso no STJ?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0C769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15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913220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do banco de dados.</w:t>
            </w:r>
          </w:p>
        </w:tc>
      </w:tr>
      <w:tr w:rsidR="00913220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913220" w:rsidRPr="00B63C60" w:rsidRDefault="00913220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913220" w:rsidRPr="00003AE4" w:rsidRDefault="00913220" w:rsidP="0011154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GRID Palavras-chave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0C769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16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913220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palavras-chave.</w:t>
            </w:r>
          </w:p>
        </w:tc>
      </w:tr>
      <w:tr w:rsidR="00913220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913220" w:rsidRPr="00B63C60" w:rsidRDefault="00913220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913220" w:rsidRPr="00003AE4" w:rsidRDefault="00913220" w:rsidP="0011154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GRID Responsáveis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0C769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17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913220" w:rsidRPr="00685B4A" w:rsidRDefault="00913220" w:rsidP="00913220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responsáveis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913220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913220" w:rsidRPr="00B63C60" w:rsidRDefault="00913220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913220" w:rsidRDefault="00913220" w:rsidP="000A387F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Botão Anterior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913220" w:rsidRPr="00304445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913220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  <w:r w:rsidR="000C769D"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913220" w:rsidRPr="00D95FCF" w:rsidRDefault="00913220" w:rsidP="00913220">
            <w:pPr>
              <w:pStyle w:val="Titulo4"/>
              <w:numPr>
                <w:ilvl w:val="0"/>
                <w:numId w:val="0"/>
              </w:numPr>
              <w:tabs>
                <w:tab w:val="clear" w:pos="360"/>
                <w:tab w:val="left" w:pos="-34"/>
              </w:tabs>
              <w:spacing w:before="0" w:after="0"/>
              <w:rPr>
                <w:b w:val="0"/>
                <w:i/>
                <w:iCs/>
                <w:sz w:val="16"/>
                <w:szCs w:val="16"/>
              </w:rPr>
            </w:pPr>
            <w:r w:rsidRPr="00D95FCF"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 xml:space="preserve">Retorna tela Manifestações Em Análise – Aba </w:t>
            </w: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Responsáveis</w:t>
            </w:r>
            <w:r w:rsidRPr="00D95FCF"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 xml:space="preserve"> – 2.2</w:t>
            </w: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.4</w:t>
            </w:r>
            <w:r w:rsidRPr="00D95FCF"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.</w:t>
            </w:r>
          </w:p>
        </w:tc>
      </w:tr>
      <w:tr w:rsidR="00913220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913220" w:rsidRPr="00B63C60" w:rsidRDefault="00913220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913220" w:rsidRDefault="00913220" w:rsidP="002703E7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 xml:space="preserve">Botão </w:t>
            </w:r>
            <w:r w:rsidR="002703E7">
              <w:rPr>
                <w:i/>
                <w:color w:val="auto"/>
                <w:sz w:val="16"/>
                <w:szCs w:val="16"/>
              </w:rPr>
              <w:t>Salvar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913220" w:rsidRPr="00304445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913220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  <w:r w:rsidR="000C769D"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2703E7" w:rsidRDefault="002703E7" w:rsidP="002703E7">
            <w:pPr>
              <w:jc w:val="left"/>
              <w:rPr>
                <w:i/>
                <w:iCs/>
                <w:snapToGrid w:val="0"/>
                <w:color w:val="auto"/>
                <w:sz w:val="16"/>
                <w:szCs w:val="16"/>
              </w:rPr>
            </w:pPr>
            <w:r>
              <w:rPr>
                <w:i/>
                <w:iCs/>
                <w:snapToGrid w:val="0"/>
                <w:color w:val="auto"/>
                <w:sz w:val="16"/>
                <w:szCs w:val="16"/>
              </w:rPr>
              <w:t>-Vincula a manifestação ao usuário logado;</w:t>
            </w:r>
          </w:p>
          <w:p w:rsidR="002703E7" w:rsidRDefault="002703E7" w:rsidP="002703E7">
            <w:pPr>
              <w:jc w:val="left"/>
              <w:rPr>
                <w:i/>
                <w:iCs/>
                <w:snapToGrid w:val="0"/>
                <w:color w:val="auto"/>
                <w:sz w:val="16"/>
                <w:szCs w:val="16"/>
              </w:rPr>
            </w:pPr>
            <w:r>
              <w:rPr>
                <w:i/>
                <w:iCs/>
                <w:snapToGrid w:val="0"/>
                <w:color w:val="auto"/>
                <w:sz w:val="16"/>
                <w:szCs w:val="16"/>
              </w:rPr>
              <w:t>- Habilita a aba Tratamento;</w:t>
            </w:r>
          </w:p>
          <w:p w:rsidR="00913220" w:rsidRPr="00D95FCF" w:rsidRDefault="00913220" w:rsidP="002703E7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D95FCF">
              <w:rPr>
                <w:i/>
                <w:iCs/>
                <w:snapToGrid w:val="0"/>
                <w:color w:val="auto"/>
                <w:sz w:val="16"/>
                <w:szCs w:val="16"/>
              </w:rPr>
              <w:t xml:space="preserve">Encaminha o usuário para a </w:t>
            </w:r>
            <w:r w:rsidRPr="00D95FCF">
              <w:rPr>
                <w:i/>
                <w:iCs/>
                <w:snapToGrid w:val="0"/>
                <w:sz w:val="16"/>
                <w:szCs w:val="16"/>
              </w:rPr>
              <w:t xml:space="preserve">tela Manifestações Em Análise – Aba </w:t>
            </w:r>
            <w:r>
              <w:rPr>
                <w:i/>
                <w:iCs/>
                <w:snapToGrid w:val="0"/>
                <w:sz w:val="16"/>
                <w:szCs w:val="16"/>
              </w:rPr>
              <w:t xml:space="preserve">Tratamento </w:t>
            </w:r>
            <w:r w:rsidRPr="00D95FCF">
              <w:rPr>
                <w:i/>
                <w:iCs/>
                <w:snapToGrid w:val="0"/>
                <w:sz w:val="16"/>
                <w:szCs w:val="16"/>
              </w:rPr>
              <w:t>– 2.2</w:t>
            </w:r>
            <w:r>
              <w:rPr>
                <w:i/>
                <w:iCs/>
                <w:snapToGrid w:val="0"/>
                <w:sz w:val="16"/>
                <w:szCs w:val="16"/>
              </w:rPr>
              <w:t>.6</w:t>
            </w:r>
            <w:r w:rsidRPr="00D95FCF">
              <w:rPr>
                <w:i/>
                <w:iCs/>
                <w:snapToGrid w:val="0"/>
                <w:sz w:val="16"/>
                <w:szCs w:val="16"/>
              </w:rPr>
              <w:t>.</w:t>
            </w:r>
          </w:p>
        </w:tc>
      </w:tr>
      <w:tr w:rsidR="00913220" w:rsidRPr="007E1F29" w:rsidTr="0011154B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913220" w:rsidRPr="00B63C60" w:rsidRDefault="00913220" w:rsidP="00B63C60">
            <w:pPr>
              <w:pStyle w:val="PargrafodaLista"/>
              <w:numPr>
                <w:ilvl w:val="0"/>
                <w:numId w:val="23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913220" w:rsidRDefault="00913220" w:rsidP="000A387F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Botão Voltar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913220" w:rsidRPr="00304445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913220" w:rsidRDefault="000C769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20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913220" w:rsidRPr="007E1F29" w:rsidRDefault="00913220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913220" w:rsidRPr="00D95FCF" w:rsidRDefault="00913220" w:rsidP="002703E7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D95FCF">
              <w:rPr>
                <w:i/>
                <w:iCs/>
                <w:color w:val="auto"/>
                <w:sz w:val="16"/>
                <w:szCs w:val="16"/>
              </w:rPr>
              <w:t>Retorna para a tela “Manter Manifestações Recebidas".</w:t>
            </w:r>
          </w:p>
        </w:tc>
      </w:tr>
      <w:tr w:rsidR="00913220" w:rsidTr="0011154B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913220" w:rsidRPr="007E5E04" w:rsidRDefault="00913220" w:rsidP="0011154B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>Máscaras: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913220" w:rsidRPr="007E5E04" w:rsidRDefault="00913220" w:rsidP="0011154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913220" w:rsidRPr="007E5E04" w:rsidRDefault="00913220" w:rsidP="0011154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</w:t>
            </w:r>
            <w:r w:rsidRPr="00BE1732">
              <w:rPr>
                <w:b/>
                <w:sz w:val="16"/>
                <w:szCs w:val="16"/>
              </w:rPr>
              <w:t>–</w:t>
            </w:r>
            <w:r w:rsidRPr="007E5E04">
              <w:rPr>
                <w:sz w:val="16"/>
                <w:szCs w:val="16"/>
              </w:rPr>
              <w:t xml:space="preserve">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913220" w:rsidRPr="007E5E04" w:rsidRDefault="00913220" w:rsidP="0011154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>
              <w:rPr>
                <w:sz w:val="16"/>
                <w:szCs w:val="16"/>
              </w:rPr>
              <w:t>Valores Inteiros</w:t>
            </w:r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913220" w:rsidRPr="007E5E04" w:rsidRDefault="00913220" w:rsidP="0011154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</w:t>
            </w:r>
            <w:r>
              <w:rPr>
                <w:b/>
                <w:bCs/>
                <w:sz w:val="16"/>
                <w:szCs w:val="16"/>
              </w:rPr>
              <w:t xml:space="preserve">– </w:t>
            </w:r>
            <w:r w:rsidRPr="00BE1732">
              <w:rPr>
                <w:bCs/>
                <w:sz w:val="16"/>
                <w:szCs w:val="16"/>
              </w:rPr>
              <w:t xml:space="preserve">Data </w:t>
            </w:r>
            <w:r w:rsidRPr="007E5E04">
              <w:rPr>
                <w:sz w:val="16"/>
                <w:szCs w:val="16"/>
              </w:rPr>
              <w:t xml:space="preserve">(dd/mm/yyyy),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913220" w:rsidRPr="007E5E04" w:rsidRDefault="00913220" w:rsidP="0011154B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</w:t>
            </w:r>
            <w:r>
              <w:rPr>
                <w:sz w:val="16"/>
                <w:szCs w:val="16"/>
                <w:lang w:val="en-US"/>
              </w:rPr>
              <w:t>dd/mm/yyyy hh:mm:ss</w:t>
            </w:r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913220" w:rsidRPr="007E5E04" w:rsidRDefault="00913220" w:rsidP="0011154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913220" w:rsidRPr="007E5E04" w:rsidRDefault="00913220" w:rsidP="0011154B">
            <w:pPr>
              <w:rPr>
                <w:sz w:val="16"/>
                <w:szCs w:val="16"/>
              </w:rPr>
            </w:pPr>
          </w:p>
          <w:p w:rsidR="00913220" w:rsidRPr="007E5E04" w:rsidRDefault="00913220" w:rsidP="0011154B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913220" w:rsidRPr="007E5E04" w:rsidRDefault="00913220" w:rsidP="0011154B">
            <w:pPr>
              <w:ind w:left="1093" w:hanging="1093"/>
              <w:rPr>
                <w:sz w:val="16"/>
                <w:szCs w:val="16"/>
              </w:rPr>
            </w:pPr>
          </w:p>
          <w:p w:rsidR="00913220" w:rsidRDefault="00913220" w:rsidP="0011154B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B63C60" w:rsidRDefault="00B63C60" w:rsidP="002A2303">
      <w:pPr>
        <w:pStyle w:val="STJNivel3"/>
        <w:sectPr w:rsidR="00B63C60" w:rsidSect="0011154B">
          <w:pgSz w:w="11907" w:h="16840" w:code="9"/>
          <w:pgMar w:top="1418" w:right="567" w:bottom="1418" w:left="1418" w:header="567" w:footer="488" w:gutter="0"/>
          <w:cols w:space="708"/>
          <w:docGrid w:linePitch="360"/>
        </w:sectPr>
      </w:pPr>
    </w:p>
    <w:p w:rsidR="00B166D3" w:rsidRDefault="00B166D3" w:rsidP="002A2303">
      <w:pPr>
        <w:pStyle w:val="STJNivel3"/>
      </w:pPr>
      <w:bookmarkStart w:id="17" w:name="_Toc395795949"/>
      <w:r w:rsidRPr="0097716C">
        <w:lastRenderedPageBreak/>
        <w:t>2.2.</w:t>
      </w:r>
      <w:r w:rsidR="0011154B">
        <w:t>6</w:t>
      </w:r>
      <w:r w:rsidRPr="0097716C">
        <w:t xml:space="preserve">. </w:t>
      </w:r>
      <w:r w:rsidR="001518F9">
        <w:t>Tela</w:t>
      </w:r>
      <w:r w:rsidRPr="0097716C">
        <w:t xml:space="preserve"> </w:t>
      </w:r>
      <w:r w:rsidR="00B63C60">
        <w:t>Manifestações Em Análise – Aba Tratamento</w:t>
      </w:r>
      <w:bookmarkEnd w:id="17"/>
    </w:p>
    <w:p w:rsidR="00B166D3" w:rsidRDefault="00B166D3" w:rsidP="00C764E7">
      <w:pPr>
        <w:pStyle w:val="Instruo"/>
        <w:jc w:val="center"/>
        <w:rPr>
          <w:i w:val="0"/>
          <w:color w:val="auto"/>
        </w:rPr>
      </w:pPr>
    </w:p>
    <w:p w:rsidR="00C764E7" w:rsidRPr="00C764E7" w:rsidRDefault="00074438" w:rsidP="00C764E7">
      <w:r>
        <w:rPr>
          <w:noProof/>
        </w:rPr>
        <w:drawing>
          <wp:inline distT="0" distB="0" distL="0" distR="0">
            <wp:extent cx="5594632" cy="7916136"/>
            <wp:effectExtent l="19050" t="0" r="6068" b="0"/>
            <wp:docPr id="1" name="Imagem 2" descr="C:\Users\rayanne.felicio\Pictures\Manifestação em análise-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yanne.felicio\Pictures\Manifestação em análise-00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111" cy="792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6D3" w:rsidRPr="00751346" w:rsidRDefault="00B166D3" w:rsidP="00B166D3">
      <w:pPr>
        <w:pStyle w:val="Instruo"/>
        <w:ind w:firstLine="1560"/>
        <w:jc w:val="center"/>
        <w:rPr>
          <w:i w:val="0"/>
          <w:color w:val="auto"/>
        </w:rPr>
      </w:pPr>
      <w:r w:rsidRPr="00751346">
        <w:rPr>
          <w:i w:val="0"/>
          <w:color w:val="auto"/>
        </w:rPr>
        <w:t xml:space="preserve">Figura </w:t>
      </w:r>
      <w:r w:rsidR="00E20B9A">
        <w:rPr>
          <w:i w:val="0"/>
          <w:color w:val="auto"/>
        </w:rPr>
        <w:t>6</w:t>
      </w:r>
      <w:r w:rsidRPr="00751346">
        <w:rPr>
          <w:i w:val="0"/>
          <w:color w:val="auto"/>
        </w:rPr>
        <w:t xml:space="preserve"> - </w:t>
      </w:r>
      <w:r w:rsidR="001518F9">
        <w:rPr>
          <w:i w:val="0"/>
          <w:color w:val="auto"/>
        </w:rPr>
        <w:t>Tela</w:t>
      </w:r>
      <w:r w:rsidRPr="00751346">
        <w:rPr>
          <w:i w:val="0"/>
          <w:color w:val="auto"/>
        </w:rPr>
        <w:t xml:space="preserve"> </w:t>
      </w:r>
      <w:r w:rsidR="00B63C60">
        <w:rPr>
          <w:i w:val="0"/>
          <w:color w:val="auto"/>
        </w:rPr>
        <w:t>Manifestações Em Análise – Aba Tratamento</w:t>
      </w:r>
      <w:r w:rsidRPr="00751346">
        <w:rPr>
          <w:i w:val="0"/>
          <w:color w:val="auto"/>
        </w:rPr>
        <w:t>.</w:t>
      </w:r>
    </w:p>
    <w:p w:rsidR="00956B13" w:rsidRDefault="000F1E9D" w:rsidP="00A270DE">
      <w:pPr>
        <w:pStyle w:val="Ttulo4"/>
        <w:numPr>
          <w:ilvl w:val="0"/>
          <w:numId w:val="15"/>
        </w:numPr>
      </w:pPr>
      <w:r w:rsidRPr="009609DC">
        <w:lastRenderedPageBreak/>
        <w:t>Regras de Apresentação</w:t>
      </w:r>
    </w:p>
    <w:p w:rsidR="00B63C60" w:rsidRDefault="00B63C60" w:rsidP="00B63C60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Será apresentado na tela o nome do manifestante (“Manifestante”) e o número da manifestação (“N° da Manifestação”), bem como um campo com a Descrição da manifestação, cujo campo não pode ser alterado;</w:t>
      </w:r>
    </w:p>
    <w:p w:rsidR="00B63C60" w:rsidRDefault="00B63C60" w:rsidP="00B63C60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 xml:space="preserve">Serão apresentados na tela dois campos de texto: </w:t>
      </w:r>
    </w:p>
    <w:p w:rsidR="00B63C60" w:rsidRDefault="00B63C60" w:rsidP="00B63C60">
      <w:pPr>
        <w:pStyle w:val="Titulo4"/>
        <w:numPr>
          <w:ilvl w:val="0"/>
          <w:numId w:val="18"/>
        </w:numPr>
        <w:rPr>
          <w:b w:val="0"/>
        </w:rPr>
      </w:pPr>
      <w:r>
        <w:rPr>
          <w:b w:val="0"/>
        </w:rPr>
        <w:t>Campo “Observação Interna”: só deve ser visualizado entre os usuários da ouvidoria do STJ; e</w:t>
      </w:r>
    </w:p>
    <w:p w:rsidR="00B63C60" w:rsidRDefault="00B63C60" w:rsidP="00B63C60">
      <w:pPr>
        <w:pStyle w:val="Titulo4"/>
        <w:numPr>
          <w:ilvl w:val="0"/>
          <w:numId w:val="18"/>
        </w:numPr>
        <w:rPr>
          <w:b w:val="0"/>
        </w:rPr>
      </w:pPr>
      <w:r>
        <w:rPr>
          <w:b w:val="0"/>
        </w:rPr>
        <w:t xml:space="preserve">Campo “Observação Externa”: será encaminhado para os usuários externos do STJ (Responsáveis). </w:t>
      </w:r>
    </w:p>
    <w:p w:rsidR="00B63C60" w:rsidRDefault="00B63C60" w:rsidP="00B63C60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Ao clicar no botão “Editar Manifestação”, o sistema deve apresentar o campo “Descrição Editada”, abaixo do campo “Observação Externa”, com os mesmo dados do campo “Descrição”, porém editável. O sistema deve apresentar no campo uma barra de edição de texto, permitindo além da edição de texto a inclusão de tabelas e imagens;</w:t>
      </w:r>
    </w:p>
    <w:p w:rsidR="00B63C60" w:rsidRDefault="00B63C60" w:rsidP="00B63C60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Ao clicar no botão “Editar Manifestação”, o sistema deve habilitar o botão “Salvar” e desabilitar o botão “Editar Manifestação”. Ao clicar no botão “Salvar”, o sistema deve habilitar o botão “Editar Manifestação” e desabilitar o botão “Salvar”;</w:t>
      </w:r>
    </w:p>
    <w:p w:rsidR="00B63C60" w:rsidRDefault="00B63C60" w:rsidP="00B63C60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 xml:space="preserve">Ao clicar no Radio Button “Para Tratamento”, o sistema </w:t>
      </w:r>
      <w:r w:rsidR="00B92055">
        <w:rPr>
          <w:b w:val="0"/>
        </w:rPr>
        <w:t xml:space="preserve">deve apresentar os responsáveis selecionados na aba “Responsáveis”, </w:t>
      </w:r>
      <w:r>
        <w:rPr>
          <w:b w:val="0"/>
        </w:rPr>
        <w:t xml:space="preserve">calcular a data para resposta e apresentar </w:t>
      </w:r>
      <w:r w:rsidR="00B92055">
        <w:rPr>
          <w:b w:val="0"/>
        </w:rPr>
        <w:t>no campo “Data para resposta”</w:t>
      </w:r>
      <w:r>
        <w:rPr>
          <w:b w:val="0"/>
        </w:rPr>
        <w:t>. O sistema deve permitir edição desse campo;</w:t>
      </w:r>
    </w:p>
    <w:p w:rsidR="00B92055" w:rsidRDefault="00B63C60" w:rsidP="00B63C60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 xml:space="preserve">Ao clicar no Radio Button “Para Conhecimento”, </w:t>
      </w:r>
      <w:r w:rsidR="00B92055">
        <w:rPr>
          <w:b w:val="0"/>
        </w:rPr>
        <w:t xml:space="preserve">o sistema deve apresentar os responsáveis selecionados na aba “Responsáveis” e não deve </w:t>
      </w:r>
      <w:r>
        <w:rPr>
          <w:b w:val="0"/>
        </w:rPr>
        <w:t>apresenta</w:t>
      </w:r>
      <w:r w:rsidR="00B92055">
        <w:rPr>
          <w:b w:val="0"/>
        </w:rPr>
        <w:t>r o campo</w:t>
      </w:r>
      <w:r>
        <w:rPr>
          <w:b w:val="0"/>
        </w:rPr>
        <w:t xml:space="preserve"> </w:t>
      </w:r>
      <w:r w:rsidR="00B92055">
        <w:rPr>
          <w:b w:val="0"/>
        </w:rPr>
        <w:t>“D</w:t>
      </w:r>
      <w:r>
        <w:rPr>
          <w:b w:val="0"/>
        </w:rPr>
        <w:t>ata para resposta</w:t>
      </w:r>
      <w:r w:rsidR="00B92055">
        <w:rPr>
          <w:b w:val="0"/>
        </w:rPr>
        <w:t>”</w:t>
      </w:r>
    </w:p>
    <w:p w:rsidR="00B63C60" w:rsidRDefault="00B92055" w:rsidP="00B63C60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>Ao clicar no botão “Encaminhar para Unidade”, o sistema deve atualizar a situação da manifestação para “</w:t>
      </w:r>
      <w:r w:rsidRPr="00B92055">
        <w:rPr>
          <w:rFonts w:cs="Arial"/>
          <w:b w:val="0"/>
          <w:i/>
          <w:iCs/>
          <w:color w:val="000000"/>
        </w:rPr>
        <w:t>Encaminhada à Unidade Responsável</w:t>
      </w:r>
      <w:r>
        <w:rPr>
          <w:b w:val="0"/>
        </w:rPr>
        <w:t>”;</w:t>
      </w:r>
    </w:p>
    <w:p w:rsidR="00277373" w:rsidRDefault="00277373" w:rsidP="00B63C60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>Ao clicar no botão “Enviar Resposta ao Manifestante”, o sistema deve atualizar a situação da manifestação para “</w:t>
      </w:r>
      <w:r>
        <w:rPr>
          <w:rFonts w:cs="Arial"/>
          <w:b w:val="0"/>
          <w:i/>
          <w:iCs/>
          <w:color w:val="000000"/>
        </w:rPr>
        <w:t>Respondida</w:t>
      </w:r>
      <w:r>
        <w:rPr>
          <w:b w:val="0"/>
        </w:rPr>
        <w:t>”;</w:t>
      </w:r>
    </w:p>
    <w:p w:rsidR="00B63C60" w:rsidRDefault="00B63C60" w:rsidP="00B63C60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>Ao clicar no botão “Anexar Arquivo”, o sistema deve apresentar a opção de anexar arquivo e incluir os arquivos na GRID “Anexos”.</w:t>
      </w:r>
    </w:p>
    <w:p w:rsidR="00277373" w:rsidRDefault="00277373" w:rsidP="00B63C60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>Ao clicar na opção “</w:t>
      </w:r>
      <w:r>
        <w:rPr>
          <w:noProof/>
          <w:snapToGrid/>
        </w:rPr>
        <w:drawing>
          <wp:inline distT="0" distB="0" distL="0" distR="0">
            <wp:extent cx="170180" cy="148590"/>
            <wp:effectExtent l="19050" t="0" r="1270" b="0"/>
            <wp:docPr id="2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 w:val="0"/>
        </w:rPr>
        <w:t>”, o sistema deve considerar que os arquivos selecionados serão encaminhados;</w:t>
      </w:r>
    </w:p>
    <w:p w:rsidR="00B63C60" w:rsidRDefault="00B63C60" w:rsidP="00B63C60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>Ao clicar na opção “</w:t>
      </w:r>
      <w:r w:rsidRPr="00636780">
        <w:t>x</w:t>
      </w:r>
      <w:r>
        <w:rPr>
          <w:b w:val="0"/>
        </w:rPr>
        <w:t>”</w:t>
      </w:r>
      <w:r w:rsidR="00277373">
        <w:rPr>
          <w:b w:val="0"/>
        </w:rPr>
        <w:t>,</w:t>
      </w:r>
      <w:r>
        <w:rPr>
          <w:b w:val="0"/>
        </w:rPr>
        <w:t xml:space="preserve"> o sistema</w:t>
      </w:r>
      <w:r w:rsidR="00277373">
        <w:rPr>
          <w:b w:val="0"/>
        </w:rPr>
        <w:t xml:space="preserve"> deve excluir o arquivo da GRID;</w:t>
      </w:r>
    </w:p>
    <w:p w:rsidR="00B63C60" w:rsidRDefault="00B63C60" w:rsidP="00B63C60">
      <w:pPr>
        <w:pStyle w:val="Titulo4"/>
        <w:numPr>
          <w:ilvl w:val="0"/>
          <w:numId w:val="0"/>
        </w:numPr>
        <w:ind w:left="426"/>
        <w:rPr>
          <w:b w:val="0"/>
        </w:rPr>
      </w:pPr>
      <w:r>
        <w:rPr>
          <w:b w:val="0"/>
        </w:rPr>
        <w:t xml:space="preserve">Ao clicar no botão “Manifestação Repetida”, </w:t>
      </w:r>
      <w:r w:rsidR="00277373">
        <w:rPr>
          <w:b w:val="0"/>
        </w:rPr>
        <w:t>o sistema deve atualizar a situação da manifestação para “</w:t>
      </w:r>
      <w:r w:rsidR="00277373">
        <w:rPr>
          <w:rFonts w:cs="Arial"/>
          <w:b w:val="0"/>
          <w:i/>
          <w:iCs/>
          <w:color w:val="000000"/>
        </w:rPr>
        <w:t>Repetida</w:t>
      </w:r>
      <w:r w:rsidR="00277373">
        <w:rPr>
          <w:b w:val="0"/>
        </w:rPr>
        <w:t>”;</w:t>
      </w:r>
      <w:r>
        <w:rPr>
          <w:b w:val="0"/>
        </w:rPr>
        <w:t xml:space="preserve"> </w:t>
      </w:r>
    </w:p>
    <w:p w:rsidR="00B63C60" w:rsidRDefault="00B63C60" w:rsidP="00B63C60">
      <w:pPr>
        <w:pStyle w:val="Titulo4"/>
        <w:numPr>
          <w:ilvl w:val="0"/>
          <w:numId w:val="0"/>
        </w:numPr>
        <w:ind w:left="426"/>
        <w:rPr>
          <w:b w:val="0"/>
          <w:iCs/>
          <w:szCs w:val="16"/>
        </w:rPr>
      </w:pPr>
      <w:r>
        <w:rPr>
          <w:b w:val="0"/>
        </w:rPr>
        <w:t xml:space="preserve">Ao clicar no botão “Arquivar Manifestação”, </w:t>
      </w:r>
      <w:r w:rsidR="00277373">
        <w:rPr>
          <w:b w:val="0"/>
        </w:rPr>
        <w:t>o sistema deve atualizar a situação da manifestação para “</w:t>
      </w:r>
      <w:r w:rsidR="00277373">
        <w:rPr>
          <w:rFonts w:cs="Arial"/>
          <w:b w:val="0"/>
          <w:i/>
          <w:iCs/>
          <w:color w:val="000000"/>
        </w:rPr>
        <w:t>Arquivada</w:t>
      </w:r>
      <w:r w:rsidR="00277373">
        <w:rPr>
          <w:b w:val="0"/>
        </w:rPr>
        <w:t>”</w:t>
      </w:r>
    </w:p>
    <w:p w:rsidR="00B63C60" w:rsidRDefault="00B63C60" w:rsidP="00B63C60">
      <w:pPr>
        <w:pStyle w:val="Titulo4"/>
        <w:numPr>
          <w:ilvl w:val="0"/>
          <w:numId w:val="0"/>
        </w:numPr>
        <w:ind w:left="426"/>
        <w:rPr>
          <w:b w:val="0"/>
          <w:iCs/>
          <w:szCs w:val="16"/>
        </w:rPr>
      </w:pPr>
      <w:r>
        <w:rPr>
          <w:b w:val="0"/>
          <w:iCs/>
          <w:szCs w:val="16"/>
        </w:rPr>
        <w:t>Ao clicar no botão “Finalizar”, o</w:t>
      </w:r>
      <w:r w:rsidRPr="006D7D92">
        <w:rPr>
          <w:b w:val="0"/>
          <w:iCs/>
          <w:szCs w:val="16"/>
        </w:rPr>
        <w:t xml:space="preserve"> sistema grava os dados e a manifestação troca de fase de acordo com a análise realizada.</w:t>
      </w:r>
    </w:p>
    <w:p w:rsidR="00B63C60" w:rsidRDefault="00B63C60" w:rsidP="00B63C60">
      <w:pPr>
        <w:pStyle w:val="Titulo4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 xml:space="preserve">Ao clicar no botão “Voltar”, o sistema encaminha o usuário para a tela anterior, funcionalidade “Manter Manifestações Recebidas”.  </w:t>
      </w:r>
    </w:p>
    <w:p w:rsidR="000F1E9D" w:rsidRPr="009609DC" w:rsidRDefault="000F1E9D" w:rsidP="00A270DE">
      <w:pPr>
        <w:pStyle w:val="Ttulo4"/>
        <w:numPr>
          <w:ilvl w:val="0"/>
          <w:numId w:val="15"/>
        </w:numPr>
      </w:pPr>
      <w:r w:rsidRPr="009609DC">
        <w:t>Exceções</w:t>
      </w:r>
    </w:p>
    <w:p w:rsidR="000F1E9D" w:rsidRPr="009609DC" w:rsidRDefault="000F1E9D" w:rsidP="000F1E9D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B166D3" w:rsidRDefault="000F1E9D" w:rsidP="00A270DE">
      <w:pPr>
        <w:pStyle w:val="Ttulo4"/>
        <w:numPr>
          <w:ilvl w:val="0"/>
          <w:numId w:val="15"/>
        </w:numPr>
      </w:pPr>
      <w:r w:rsidRPr="009609DC">
        <w:lastRenderedPageBreak/>
        <w:t>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1797"/>
        <w:gridCol w:w="851"/>
        <w:gridCol w:w="899"/>
        <w:gridCol w:w="496"/>
        <w:gridCol w:w="731"/>
        <w:gridCol w:w="567"/>
        <w:gridCol w:w="567"/>
        <w:gridCol w:w="461"/>
        <w:gridCol w:w="985"/>
        <w:gridCol w:w="1896"/>
      </w:tblGrid>
      <w:tr w:rsidR="00B166D3" w:rsidTr="006E6FF0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797" w:type="dxa"/>
            <w:shd w:val="pct25" w:color="auto" w:fill="auto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851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899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731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61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B166D3" w:rsidRDefault="00B166D3" w:rsidP="006E6FF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F97438" w:rsidRPr="007E1F29" w:rsidTr="00EE36A7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F97438" w:rsidRPr="00277373" w:rsidRDefault="00F97438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F97438" w:rsidRPr="00F56113" w:rsidRDefault="00F97438" w:rsidP="000A387F">
            <w:pPr>
              <w:rPr>
                <w:iCs/>
                <w:color w:val="auto"/>
                <w:sz w:val="16"/>
                <w:szCs w:val="16"/>
              </w:rPr>
            </w:pPr>
            <w:r w:rsidRPr="00F56113">
              <w:rPr>
                <w:iCs/>
                <w:color w:val="auto"/>
                <w:sz w:val="16"/>
                <w:szCs w:val="16"/>
              </w:rPr>
              <w:t>Manifestante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F97438" w:rsidRPr="00685B4A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F97438" w:rsidRPr="00685B4A" w:rsidRDefault="00F97438" w:rsidP="008E2901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o </w:t>
            </w:r>
            <w:r>
              <w:rPr>
                <w:i/>
                <w:iCs/>
                <w:color w:val="auto"/>
                <w:sz w:val="16"/>
                <w:szCs w:val="16"/>
              </w:rPr>
              <w:t>nome do manifestante.</w:t>
            </w:r>
          </w:p>
        </w:tc>
      </w:tr>
      <w:tr w:rsidR="00F97438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F97438" w:rsidRPr="00277373" w:rsidRDefault="00F97438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F97438" w:rsidRPr="00F56113" w:rsidRDefault="00F97438" w:rsidP="000A387F">
            <w:pPr>
              <w:jc w:val="left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N° da Manifestação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F97438" w:rsidRPr="00685B4A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F97438" w:rsidRPr="00685B4A" w:rsidRDefault="00F97438" w:rsidP="008E2901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Recupera o número da Manifestação.</w:t>
            </w:r>
          </w:p>
        </w:tc>
      </w:tr>
      <w:tr w:rsidR="00F97438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F97438" w:rsidRPr="00277373" w:rsidRDefault="00F97438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F97438" w:rsidRPr="00F56113" w:rsidRDefault="00F97438" w:rsidP="000A387F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Descrição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F97438" w:rsidRPr="00685B4A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F97438" w:rsidRPr="00685B4A" w:rsidRDefault="00F97438" w:rsidP="008E2901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Recupera </w:t>
            </w:r>
            <w:r>
              <w:rPr>
                <w:i/>
                <w:iCs/>
                <w:color w:val="auto"/>
                <w:sz w:val="16"/>
                <w:szCs w:val="16"/>
              </w:rPr>
              <w:t>a descrição da</w:t>
            </w:r>
            <w:r w:rsidRPr="00685B4A">
              <w:rPr>
                <w:i/>
                <w:iCs/>
                <w:color w:val="auto"/>
                <w:sz w:val="16"/>
                <w:szCs w:val="16"/>
              </w:rPr>
              <w:t xml:space="preserve"> Manifestação.</w:t>
            </w:r>
          </w:p>
        </w:tc>
      </w:tr>
      <w:tr w:rsidR="00F97438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F97438" w:rsidRPr="00277373" w:rsidRDefault="00F97438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F97438" w:rsidRPr="00F56113" w:rsidRDefault="00F97438" w:rsidP="000A387F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Observação Interna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F97438" w:rsidRPr="00B4561B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8E2901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F97438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F97438" w:rsidRPr="00277373" w:rsidRDefault="00F97438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F97438" w:rsidRPr="00F56113" w:rsidRDefault="00F97438" w:rsidP="000A387F">
            <w:pPr>
              <w:jc w:val="left"/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Observação Externa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F97438" w:rsidRPr="00B4561B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8E2901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F97438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F97438" w:rsidRPr="00277373" w:rsidRDefault="00F97438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F97438" w:rsidRPr="00F56113" w:rsidRDefault="00F97438" w:rsidP="000A387F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Descrição Editada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F97438" w:rsidRPr="00B4561B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B4561B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6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8E2901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F97438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F97438" w:rsidRPr="00277373" w:rsidRDefault="00F97438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F97438" w:rsidRPr="00F56113" w:rsidRDefault="00F97438" w:rsidP="000A387F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Editar Manifestação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F97438" w:rsidRPr="00304445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F97438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7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F97438" w:rsidRDefault="00F97438" w:rsidP="008E2901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-Ap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resenta o campo “Descrição Editada”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F97438" w:rsidRDefault="00F97438" w:rsidP="008E2901">
            <w:pPr>
              <w:tabs>
                <w:tab w:val="left" w:pos="185"/>
              </w:tabs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Habilita o botão “Salvar”</w:t>
            </w:r>
            <w:r>
              <w:rPr>
                <w:i/>
                <w:iCs/>
                <w:color w:val="auto"/>
                <w:sz w:val="16"/>
                <w:szCs w:val="16"/>
              </w:rPr>
              <w:t>.</w:t>
            </w:r>
          </w:p>
          <w:p w:rsidR="00F97438" w:rsidRPr="007E1F29" w:rsidRDefault="00F97438" w:rsidP="008E2901">
            <w:pPr>
              <w:tabs>
                <w:tab w:val="left" w:pos="185"/>
              </w:tabs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-D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esabilita o botão “Editar Manifestação”.</w:t>
            </w:r>
          </w:p>
        </w:tc>
      </w:tr>
      <w:tr w:rsidR="00F97438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F97438" w:rsidRPr="00277373" w:rsidRDefault="00F97438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F97438" w:rsidRPr="00F56113" w:rsidRDefault="00F97438" w:rsidP="000A387F">
            <w:pPr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Botão Salvar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F97438" w:rsidRPr="00304445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F97438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F97438" w:rsidRPr="007E1F29" w:rsidRDefault="00F97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F97438" w:rsidRDefault="00F97438" w:rsidP="008E2901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 Habilita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 xml:space="preserve"> o botão “Editar Manifestação”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F97438" w:rsidRPr="007E1F29" w:rsidRDefault="00F97438" w:rsidP="008E2901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-D</w:t>
            </w:r>
            <w:r w:rsidRPr="00392C16">
              <w:rPr>
                <w:i/>
                <w:iCs/>
                <w:color w:val="auto"/>
                <w:sz w:val="16"/>
                <w:szCs w:val="16"/>
              </w:rPr>
              <w:t>esabilita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o botão “Salvar”.</w:t>
            </w:r>
          </w:p>
        </w:tc>
      </w:tr>
      <w:tr w:rsidR="008E2901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E2901" w:rsidRPr="00277373" w:rsidRDefault="008E2901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8E2901" w:rsidRPr="00B16F36" w:rsidRDefault="002703E7" w:rsidP="006538E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“</w:t>
            </w:r>
            <w:r w:rsidR="008E2901">
              <w:rPr>
                <w:i/>
                <w:iCs/>
                <w:color w:val="auto"/>
                <w:sz w:val="16"/>
                <w:szCs w:val="16"/>
              </w:rPr>
              <w:t>Encaminhar para Unidades/Órgãos Responsáveis</w:t>
            </w:r>
            <w:r>
              <w:rPr>
                <w:i/>
                <w:iCs/>
                <w:color w:val="auto"/>
                <w:sz w:val="16"/>
                <w:szCs w:val="16"/>
              </w:rPr>
              <w:t>”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8E2901" w:rsidRPr="00304445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8E2901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8E2901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8E2901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E2901" w:rsidRPr="00277373" w:rsidRDefault="008E2901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8E2901" w:rsidRPr="00B16F36" w:rsidRDefault="008E2901" w:rsidP="006538EA">
            <w:pPr>
              <w:rPr>
                <w:i/>
                <w:iCs/>
                <w:color w:val="auto"/>
                <w:sz w:val="16"/>
                <w:szCs w:val="16"/>
              </w:rPr>
            </w:pPr>
            <w:r w:rsidRPr="008E2901">
              <w:rPr>
                <w:i/>
                <w:iCs/>
                <w:color w:val="auto"/>
                <w:sz w:val="16"/>
                <w:szCs w:val="16"/>
              </w:rPr>
              <w:t xml:space="preserve">Radio Button </w:t>
            </w:r>
            <w:r>
              <w:rPr>
                <w:i/>
                <w:iCs/>
                <w:color w:val="auto"/>
                <w:sz w:val="16"/>
                <w:szCs w:val="16"/>
              </w:rPr>
              <w:t>Para tratamento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8E2901" w:rsidRPr="00304445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8E2901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68231D" w:rsidRDefault="0068231D" w:rsidP="0068231D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 A</w:t>
            </w:r>
            <w:r w:rsidRPr="0068231D">
              <w:rPr>
                <w:i/>
                <w:iCs/>
                <w:color w:val="auto"/>
                <w:sz w:val="16"/>
                <w:szCs w:val="16"/>
              </w:rPr>
              <w:t>presenta os responsáveis selecionados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68231D" w:rsidRDefault="0068231D" w:rsidP="0068231D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 C</w:t>
            </w:r>
            <w:r w:rsidRPr="0068231D">
              <w:rPr>
                <w:i/>
                <w:iCs/>
                <w:color w:val="auto"/>
                <w:sz w:val="16"/>
                <w:szCs w:val="16"/>
              </w:rPr>
              <w:t>alcula a data para resposta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8E2901" w:rsidRPr="00357DC7" w:rsidRDefault="0068231D" w:rsidP="0068231D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 A</w:t>
            </w:r>
            <w:r w:rsidRPr="0068231D">
              <w:rPr>
                <w:i/>
                <w:iCs/>
                <w:color w:val="auto"/>
                <w:sz w:val="16"/>
                <w:szCs w:val="16"/>
              </w:rPr>
              <w:t>presentar no campo “Data para resposta</w:t>
            </w:r>
            <w:r>
              <w:rPr>
                <w:i/>
                <w:iCs/>
                <w:color w:val="auto"/>
                <w:sz w:val="16"/>
                <w:szCs w:val="16"/>
              </w:rPr>
              <w:t>".</w:t>
            </w:r>
          </w:p>
        </w:tc>
      </w:tr>
      <w:tr w:rsidR="008E2901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E2901" w:rsidRPr="00277373" w:rsidRDefault="008E2901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8E2901" w:rsidRPr="00B16F36" w:rsidRDefault="008E2901" w:rsidP="008E2901">
            <w:pPr>
              <w:rPr>
                <w:i/>
                <w:iCs/>
                <w:color w:val="auto"/>
                <w:sz w:val="16"/>
                <w:szCs w:val="16"/>
              </w:rPr>
            </w:pPr>
            <w:r w:rsidRPr="008E2901">
              <w:rPr>
                <w:i/>
                <w:iCs/>
                <w:color w:val="auto"/>
                <w:sz w:val="16"/>
                <w:szCs w:val="16"/>
              </w:rPr>
              <w:t xml:space="preserve">Radio Button </w:t>
            </w:r>
            <w:r w:rsidR="000A387F">
              <w:rPr>
                <w:i/>
                <w:iCs/>
                <w:color w:val="auto"/>
                <w:sz w:val="16"/>
                <w:szCs w:val="16"/>
              </w:rPr>
              <w:t>Para con</w:t>
            </w:r>
            <w:r>
              <w:rPr>
                <w:i/>
                <w:iCs/>
                <w:color w:val="auto"/>
                <w:sz w:val="16"/>
                <w:szCs w:val="16"/>
              </w:rPr>
              <w:t>hecimento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8E2901" w:rsidRPr="00304445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8E2901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11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68231D" w:rsidRDefault="0068231D" w:rsidP="0068231D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-A</w:t>
            </w:r>
            <w:r w:rsidRPr="0068231D">
              <w:rPr>
                <w:i/>
                <w:iCs/>
                <w:color w:val="auto"/>
                <w:sz w:val="16"/>
                <w:szCs w:val="16"/>
              </w:rPr>
              <w:t>presenta os responsáveis sel</w:t>
            </w:r>
            <w:r w:rsidR="000A387F">
              <w:rPr>
                <w:i/>
                <w:iCs/>
                <w:color w:val="auto"/>
                <w:sz w:val="16"/>
                <w:szCs w:val="16"/>
              </w:rPr>
              <w:t>ecionados na aba “Responsáveis”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8E2901" w:rsidRPr="00357DC7" w:rsidRDefault="0068231D" w:rsidP="0068231D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-N</w:t>
            </w:r>
            <w:r w:rsidRPr="0068231D">
              <w:rPr>
                <w:i/>
                <w:iCs/>
                <w:color w:val="auto"/>
                <w:sz w:val="16"/>
                <w:szCs w:val="16"/>
              </w:rPr>
              <w:t>ão apresenta o campo “Data para resposta</w:t>
            </w:r>
            <w:r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8E2901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E2901" w:rsidRPr="00277373" w:rsidRDefault="008E2901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8E2901" w:rsidRPr="00B16F36" w:rsidRDefault="008E2901" w:rsidP="008E2901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 box unidade/órgão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8E2901" w:rsidRPr="00304445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8E2901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8E2901" w:rsidRPr="00357DC7" w:rsidRDefault="0068231D" w:rsidP="008E2901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</w:t>
            </w:r>
            <w:r w:rsidRPr="0068231D">
              <w:rPr>
                <w:i/>
                <w:iCs/>
                <w:color w:val="auto"/>
                <w:sz w:val="16"/>
                <w:szCs w:val="16"/>
              </w:rPr>
              <w:t>presenta os responsáveis selecionados</w:t>
            </w:r>
          </w:p>
        </w:tc>
      </w:tr>
      <w:tr w:rsidR="008E2901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E2901" w:rsidRPr="00277373" w:rsidRDefault="008E2901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8E2901" w:rsidRPr="00B16F36" w:rsidRDefault="008E2901" w:rsidP="006538E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Data para resposta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8E2901" w:rsidRPr="00304445" w:rsidRDefault="008E2901" w:rsidP="006E6FF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Data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13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8E2901" w:rsidRPr="007E1F29" w:rsidRDefault="0068231D" w:rsidP="008E2901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Calcula data e apresenta o resultado.</w:t>
            </w:r>
          </w:p>
        </w:tc>
      </w:tr>
      <w:tr w:rsidR="008E2901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E2901" w:rsidRPr="00277373" w:rsidRDefault="008E2901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8E2901" w:rsidRPr="00B16F36" w:rsidRDefault="008E2901" w:rsidP="006538E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Encaminhar para Unidade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8E2901" w:rsidRPr="00304445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8E2901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14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8E2901" w:rsidRPr="00357DC7" w:rsidRDefault="0068231D" w:rsidP="0068231D">
            <w:pPr>
              <w:pStyle w:val="Titulo4"/>
              <w:numPr>
                <w:ilvl w:val="0"/>
                <w:numId w:val="0"/>
              </w:numPr>
              <w:tabs>
                <w:tab w:val="clear" w:pos="360"/>
              </w:tabs>
              <w:spacing w:before="0" w:after="0"/>
              <w:ind w:left="43"/>
              <w:rPr>
                <w:i/>
                <w:iCs/>
                <w:sz w:val="16"/>
                <w:szCs w:val="16"/>
              </w:rPr>
            </w:pP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At</w:t>
            </w:r>
            <w:r w:rsidRPr="0068231D"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u</w:t>
            </w: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a</w:t>
            </w:r>
            <w:r w:rsidRPr="0068231D"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liza a situação da manifestação para “Encaminhada à Unidade Responsável</w:t>
            </w: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”.</w:t>
            </w:r>
          </w:p>
        </w:tc>
      </w:tr>
      <w:tr w:rsidR="000A387F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A387F" w:rsidRPr="00277373" w:rsidRDefault="000A387F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0A387F" w:rsidRPr="00B16F36" w:rsidRDefault="002703E7" w:rsidP="006538E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Campo </w:t>
            </w:r>
            <w:r w:rsidR="000A387F">
              <w:rPr>
                <w:i/>
                <w:iCs/>
                <w:color w:val="auto"/>
                <w:sz w:val="16"/>
                <w:szCs w:val="16"/>
              </w:rPr>
              <w:t>Resposta da Unidade/Órgão Responsável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A387F" w:rsidRPr="00304445" w:rsidRDefault="000A387F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0A387F" w:rsidRDefault="000A387F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15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0A387F" w:rsidRPr="007E1F29" w:rsidRDefault="000A387F" w:rsidP="008E2901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68231D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68231D" w:rsidRPr="00277373" w:rsidRDefault="0068231D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68231D" w:rsidRPr="000A387F" w:rsidRDefault="002703E7" w:rsidP="006538E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Campo </w:t>
            </w:r>
            <w:r w:rsidR="0068231D" w:rsidRPr="000A387F">
              <w:rPr>
                <w:i/>
                <w:iCs/>
                <w:color w:val="auto"/>
                <w:sz w:val="16"/>
                <w:szCs w:val="16"/>
              </w:rPr>
              <w:t>Resposta da Ouvidoria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68231D" w:rsidRPr="000A387F" w:rsidRDefault="0068231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0A387F">
              <w:rPr>
                <w:i/>
                <w:iCs/>
                <w:color w:val="auto"/>
                <w:sz w:val="16"/>
                <w:szCs w:val="16"/>
              </w:rPr>
              <w:t>2000/A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68231D" w:rsidRPr="000A387F" w:rsidRDefault="0068231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0A387F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68231D" w:rsidRPr="000A387F" w:rsidRDefault="0068231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0A387F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68231D" w:rsidRPr="000A387F" w:rsidRDefault="0068231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0A387F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8231D" w:rsidRPr="000A387F" w:rsidRDefault="0068231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0A387F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8231D" w:rsidRPr="000A387F" w:rsidRDefault="0068231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0A387F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68231D" w:rsidRPr="000A387F" w:rsidRDefault="0068231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0A387F">
              <w:rPr>
                <w:i/>
                <w:iCs/>
                <w:color w:val="auto"/>
                <w:sz w:val="16"/>
                <w:szCs w:val="16"/>
              </w:rPr>
              <w:t>16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68231D" w:rsidRPr="000A387F" w:rsidRDefault="0068231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0A387F"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68231D" w:rsidRPr="000A387F" w:rsidRDefault="0068231D" w:rsidP="008E2901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0A387F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68231D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68231D" w:rsidRPr="00277373" w:rsidRDefault="0068231D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68231D" w:rsidRPr="00B16F36" w:rsidRDefault="0068231D" w:rsidP="006538E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Enviar Resposta ao Manifestante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68231D" w:rsidRPr="00304445" w:rsidRDefault="0068231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68231D" w:rsidRPr="007E1F29" w:rsidRDefault="0068231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68231D" w:rsidRPr="007E1F29" w:rsidRDefault="0068231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68231D" w:rsidRPr="007E1F29" w:rsidRDefault="0068231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8231D" w:rsidRPr="007E1F29" w:rsidRDefault="0068231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8231D" w:rsidRPr="007E1F29" w:rsidRDefault="0068231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68231D" w:rsidRDefault="0068231D" w:rsidP="0068231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17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68231D" w:rsidRPr="007E1F29" w:rsidRDefault="0068231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68231D" w:rsidRPr="007E1F29" w:rsidRDefault="0068231D" w:rsidP="0068231D">
            <w:pPr>
              <w:pStyle w:val="Titulo4"/>
              <w:numPr>
                <w:ilvl w:val="0"/>
                <w:numId w:val="0"/>
              </w:numPr>
              <w:tabs>
                <w:tab w:val="clear" w:pos="360"/>
                <w:tab w:val="left" w:pos="43"/>
              </w:tabs>
              <w:spacing w:before="0" w:after="0"/>
              <w:ind w:left="43"/>
              <w:rPr>
                <w:i/>
                <w:iCs/>
                <w:sz w:val="16"/>
                <w:szCs w:val="16"/>
              </w:rPr>
            </w:pP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A</w:t>
            </w:r>
            <w:r w:rsidRPr="0068231D"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tualiza a situação da manifestação para “Respondida</w:t>
            </w: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”.</w:t>
            </w:r>
          </w:p>
        </w:tc>
      </w:tr>
      <w:tr w:rsidR="008E2901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E2901" w:rsidRPr="00277373" w:rsidRDefault="008E2901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8E2901" w:rsidRPr="00B16F36" w:rsidRDefault="008E2901" w:rsidP="006538E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GRID Anexos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8E2901" w:rsidRPr="00304445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8E2901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18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8E2901" w:rsidRPr="00357DC7" w:rsidRDefault="00D76A2D" w:rsidP="008E2901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8E2901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E2901" w:rsidRPr="00277373" w:rsidRDefault="008E2901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8E2901" w:rsidRPr="00B16F36" w:rsidRDefault="008E2901" w:rsidP="006538E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Ação</w:t>
            </w:r>
            <w:r w:rsidR="0068231D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 w:rsidR="0068231D" w:rsidRPr="00D76A2D">
              <w:rPr>
                <w:i/>
                <w:iCs/>
                <w:color w:val="auto"/>
                <w:sz w:val="16"/>
                <w:szCs w:val="16"/>
              </w:rPr>
              <w:t>“</w:t>
            </w:r>
            <w:r w:rsidR="0068231D" w:rsidRPr="00D76A2D">
              <w:rPr>
                <w:i/>
                <w:iCs/>
                <w:noProof/>
                <w:color w:val="auto"/>
                <w:sz w:val="16"/>
                <w:szCs w:val="16"/>
              </w:rPr>
              <w:drawing>
                <wp:inline distT="0" distB="0" distL="0" distR="0">
                  <wp:extent cx="170180" cy="148590"/>
                  <wp:effectExtent l="19050" t="0" r="1270" b="0"/>
                  <wp:docPr id="6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80" cy="14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8231D" w:rsidRPr="00D76A2D">
              <w:rPr>
                <w:i/>
                <w:iCs/>
                <w:color w:val="auto"/>
                <w:sz w:val="16"/>
                <w:szCs w:val="16"/>
              </w:rPr>
              <w:t>”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8E2901" w:rsidRPr="00304445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8E2901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19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8E2901" w:rsidRPr="007E1F29" w:rsidRDefault="008E2901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8E2901" w:rsidRPr="00357DC7" w:rsidRDefault="00D76A2D" w:rsidP="00D76A2D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Encaminha a</w:t>
            </w:r>
            <w:r w:rsidRPr="00D76A2D">
              <w:rPr>
                <w:i/>
                <w:iCs/>
                <w:color w:val="auto"/>
                <w:sz w:val="16"/>
                <w:szCs w:val="16"/>
              </w:rPr>
              <w:t>rquivos selecionados</w:t>
            </w:r>
            <w:r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D76A2D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76A2D" w:rsidRPr="00277373" w:rsidRDefault="00D76A2D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D76A2D" w:rsidRDefault="00D76A2D" w:rsidP="006538E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Ação </w:t>
            </w:r>
            <w:r w:rsidRPr="00D76A2D">
              <w:rPr>
                <w:i/>
                <w:iCs/>
                <w:color w:val="auto"/>
                <w:sz w:val="16"/>
                <w:szCs w:val="16"/>
              </w:rPr>
              <w:t>“x”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D76A2D" w:rsidRPr="00304445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D76A2D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20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D76A2D" w:rsidRPr="00357DC7" w:rsidRDefault="00D76A2D" w:rsidP="00D76A2D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Exclui</w:t>
            </w:r>
            <w:r w:rsidRPr="00D76A2D">
              <w:rPr>
                <w:i/>
                <w:iCs/>
                <w:color w:val="auto"/>
                <w:sz w:val="16"/>
                <w:szCs w:val="16"/>
              </w:rPr>
              <w:t xml:space="preserve"> o arquivo da GRID</w:t>
            </w:r>
            <w:r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D76A2D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76A2D" w:rsidRPr="00277373" w:rsidRDefault="00D76A2D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D76A2D" w:rsidRPr="00B16F36" w:rsidRDefault="00D76A2D" w:rsidP="006538E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Anexar Arquivo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D76A2D" w:rsidRPr="00304445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D76A2D" w:rsidRDefault="00D76A2D" w:rsidP="0068231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21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D76A2D" w:rsidRPr="00357DC7" w:rsidRDefault="00D76A2D" w:rsidP="008E2901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Apresenta opção de anexar arquivo.</w:t>
            </w:r>
          </w:p>
        </w:tc>
      </w:tr>
      <w:tr w:rsidR="00D76A2D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76A2D" w:rsidRPr="00277373" w:rsidRDefault="00D76A2D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D76A2D" w:rsidRPr="00B16F36" w:rsidRDefault="00D76A2D" w:rsidP="006538E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Manifestação Repetida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D76A2D" w:rsidRPr="00304445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D76A2D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22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D76A2D" w:rsidRPr="00357DC7" w:rsidRDefault="00D76A2D" w:rsidP="00D76A2D">
            <w:pPr>
              <w:pStyle w:val="Titulo4"/>
              <w:numPr>
                <w:ilvl w:val="0"/>
                <w:numId w:val="0"/>
              </w:numPr>
              <w:tabs>
                <w:tab w:val="clear" w:pos="360"/>
                <w:tab w:val="left" w:pos="0"/>
              </w:tabs>
              <w:spacing w:before="0" w:after="0"/>
              <w:ind w:left="43"/>
              <w:rPr>
                <w:i/>
                <w:iCs/>
                <w:sz w:val="16"/>
                <w:szCs w:val="16"/>
              </w:rPr>
            </w:pP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A</w:t>
            </w:r>
            <w:r w:rsidRPr="00D76A2D"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tualiza a situação da manifestação para “Repetida”</w:t>
            </w: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.</w:t>
            </w:r>
          </w:p>
        </w:tc>
      </w:tr>
      <w:tr w:rsidR="00D76A2D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76A2D" w:rsidRPr="00277373" w:rsidRDefault="00D76A2D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D76A2D" w:rsidRPr="00B16F36" w:rsidRDefault="00D76A2D" w:rsidP="006538E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Arquivar Manifestação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D76A2D" w:rsidRPr="00304445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D76A2D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23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D76A2D" w:rsidRPr="007E1F29" w:rsidRDefault="00D76A2D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D76A2D" w:rsidRPr="00357DC7" w:rsidRDefault="00D76A2D" w:rsidP="00D76A2D">
            <w:pPr>
              <w:pStyle w:val="Titulo4"/>
              <w:numPr>
                <w:ilvl w:val="0"/>
                <w:numId w:val="0"/>
              </w:numPr>
              <w:tabs>
                <w:tab w:val="clear" w:pos="360"/>
                <w:tab w:val="left" w:pos="0"/>
              </w:tabs>
              <w:spacing w:before="0" w:after="0"/>
              <w:ind w:left="43"/>
              <w:rPr>
                <w:i/>
                <w:iCs/>
                <w:sz w:val="16"/>
                <w:szCs w:val="16"/>
              </w:rPr>
            </w:pP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A</w:t>
            </w:r>
            <w:r w:rsidRPr="00D76A2D"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tualiza a situação da manifestação para “Arquivada”</w:t>
            </w: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.</w:t>
            </w:r>
          </w:p>
        </w:tc>
      </w:tr>
      <w:tr w:rsidR="00074438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74438" w:rsidRPr="00277373" w:rsidRDefault="00074438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074438" w:rsidRDefault="00074438" w:rsidP="006538E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Finalizar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74438" w:rsidRPr="00304445" w:rsidRDefault="00074438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074438" w:rsidRPr="007E1F29" w:rsidRDefault="00074438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074438" w:rsidRPr="007E1F29" w:rsidRDefault="00074438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074438" w:rsidRPr="007E1F29" w:rsidRDefault="00074438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74438" w:rsidRPr="007E1F29" w:rsidRDefault="00074438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74438" w:rsidRPr="007E1F29" w:rsidRDefault="00074438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074438" w:rsidRDefault="00074438" w:rsidP="0007443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24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074438" w:rsidRPr="007E1F29" w:rsidRDefault="00074438" w:rsidP="00B075AE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074438" w:rsidRDefault="00074438" w:rsidP="00D76A2D">
            <w:pPr>
              <w:pStyle w:val="Titulo4"/>
              <w:numPr>
                <w:ilvl w:val="0"/>
                <w:numId w:val="0"/>
              </w:numPr>
              <w:tabs>
                <w:tab w:val="clear" w:pos="360"/>
                <w:tab w:val="left" w:pos="0"/>
              </w:tabs>
              <w:spacing w:before="0" w:after="0"/>
              <w:ind w:left="43"/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</w:pP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 xml:space="preserve">Grava os dados e a manifestação </w:t>
            </w:r>
            <w:r w:rsidRPr="00074438"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troca de fase de acordo com a análise realizada</w:t>
            </w:r>
            <w:r>
              <w:rPr>
                <w:rFonts w:cs="Arial"/>
                <w:b w:val="0"/>
                <w:i/>
                <w:iCs/>
                <w:snapToGrid/>
                <w:sz w:val="16"/>
                <w:szCs w:val="16"/>
              </w:rPr>
              <w:t>.</w:t>
            </w:r>
          </w:p>
        </w:tc>
      </w:tr>
      <w:tr w:rsidR="00074438" w:rsidRPr="007E1F29" w:rsidTr="006E6FF0">
        <w:trPr>
          <w:cantSplit/>
          <w:trHeight w:val="350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74438" w:rsidRPr="00277373" w:rsidRDefault="00074438" w:rsidP="00277373">
            <w:pPr>
              <w:pStyle w:val="PargrafodaLista"/>
              <w:numPr>
                <w:ilvl w:val="0"/>
                <w:numId w:val="24"/>
              </w:num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  <w:vAlign w:val="center"/>
          </w:tcPr>
          <w:p w:rsidR="00074438" w:rsidRPr="00B16F36" w:rsidRDefault="00074438" w:rsidP="006538E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Voltar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74438" w:rsidRPr="00304445" w:rsidRDefault="00074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99" w:type="dxa"/>
            <w:tcBorders>
              <w:bottom w:val="single" w:sz="4" w:space="0" w:color="auto"/>
            </w:tcBorders>
            <w:vAlign w:val="center"/>
          </w:tcPr>
          <w:p w:rsidR="00074438" w:rsidRPr="007E1F29" w:rsidRDefault="00074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:rsidR="00074438" w:rsidRPr="007E1F29" w:rsidRDefault="00074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tcBorders>
              <w:bottom w:val="single" w:sz="4" w:space="0" w:color="auto"/>
            </w:tcBorders>
            <w:vAlign w:val="center"/>
          </w:tcPr>
          <w:p w:rsidR="00074438" w:rsidRPr="007E1F29" w:rsidRDefault="00074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74438" w:rsidRPr="007E1F29" w:rsidRDefault="00074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74438" w:rsidRPr="007E1F29" w:rsidRDefault="00074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1" w:type="dxa"/>
            <w:tcBorders>
              <w:bottom w:val="single" w:sz="4" w:space="0" w:color="auto"/>
            </w:tcBorders>
            <w:vAlign w:val="center"/>
          </w:tcPr>
          <w:p w:rsidR="00074438" w:rsidRDefault="00074438" w:rsidP="0007443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25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vAlign w:val="center"/>
          </w:tcPr>
          <w:p w:rsidR="00074438" w:rsidRPr="007E1F29" w:rsidRDefault="00074438" w:rsidP="000A387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tcBorders>
              <w:bottom w:val="single" w:sz="4" w:space="0" w:color="auto"/>
            </w:tcBorders>
            <w:vAlign w:val="center"/>
          </w:tcPr>
          <w:p w:rsidR="00074438" w:rsidRPr="00357DC7" w:rsidRDefault="00074438" w:rsidP="000A387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D95FCF">
              <w:rPr>
                <w:i/>
                <w:iCs/>
                <w:color w:val="auto"/>
                <w:sz w:val="16"/>
                <w:szCs w:val="16"/>
              </w:rPr>
              <w:t>Retorna para a tela “Manter Manifestações Recebidas".</w:t>
            </w:r>
          </w:p>
        </w:tc>
      </w:tr>
      <w:tr w:rsidR="00074438" w:rsidTr="006E6FF0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074438" w:rsidRPr="007E5E04" w:rsidRDefault="00074438" w:rsidP="006E6FF0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>Máscaras: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074438" w:rsidRPr="007E5E04" w:rsidRDefault="00074438" w:rsidP="006E6FF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074438" w:rsidRPr="007E5E04" w:rsidRDefault="00074438" w:rsidP="006E6FF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</w:t>
            </w:r>
            <w:r w:rsidRPr="00BE1732">
              <w:rPr>
                <w:b/>
                <w:sz w:val="16"/>
                <w:szCs w:val="16"/>
              </w:rPr>
              <w:t>–</w:t>
            </w:r>
            <w:r w:rsidRPr="007E5E04">
              <w:rPr>
                <w:sz w:val="16"/>
                <w:szCs w:val="16"/>
              </w:rPr>
              <w:t xml:space="preserve">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074438" w:rsidRPr="007E5E04" w:rsidRDefault="00074438" w:rsidP="006E6FF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>
              <w:rPr>
                <w:sz w:val="16"/>
                <w:szCs w:val="16"/>
              </w:rPr>
              <w:t>Valores Inteiros</w:t>
            </w:r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074438" w:rsidRPr="007E5E04" w:rsidRDefault="00074438" w:rsidP="006E6FF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</w:t>
            </w:r>
            <w:r>
              <w:rPr>
                <w:b/>
                <w:bCs/>
                <w:sz w:val="16"/>
                <w:szCs w:val="16"/>
              </w:rPr>
              <w:t xml:space="preserve">– </w:t>
            </w:r>
            <w:r w:rsidRPr="00BE1732">
              <w:rPr>
                <w:bCs/>
                <w:sz w:val="16"/>
                <w:szCs w:val="16"/>
              </w:rPr>
              <w:t>Data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(dd/mm/yyyy),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074438" w:rsidRPr="007E5E04" w:rsidRDefault="00074438" w:rsidP="006E6FF0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</w:t>
            </w:r>
            <w:r>
              <w:rPr>
                <w:sz w:val="16"/>
                <w:szCs w:val="16"/>
                <w:lang w:val="en-US"/>
              </w:rPr>
              <w:t>dd/mm/yyyy hh:mm:ss</w:t>
            </w:r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074438" w:rsidRPr="007E5E04" w:rsidRDefault="00074438" w:rsidP="006E6FF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074438" w:rsidRPr="007E5E04" w:rsidRDefault="00074438" w:rsidP="006E6FF0">
            <w:pPr>
              <w:rPr>
                <w:sz w:val="16"/>
                <w:szCs w:val="16"/>
              </w:rPr>
            </w:pPr>
          </w:p>
          <w:p w:rsidR="00074438" w:rsidRPr="007E5E04" w:rsidRDefault="00074438" w:rsidP="006E6FF0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074438" w:rsidRPr="007E5E04" w:rsidRDefault="00074438" w:rsidP="006E6FF0">
            <w:pPr>
              <w:ind w:left="1093" w:hanging="1093"/>
              <w:rPr>
                <w:sz w:val="16"/>
                <w:szCs w:val="16"/>
              </w:rPr>
            </w:pPr>
          </w:p>
          <w:p w:rsidR="00074438" w:rsidRDefault="00074438" w:rsidP="006E6FF0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B166D3" w:rsidRPr="001A4EFF" w:rsidRDefault="00B166D3" w:rsidP="002A2303">
      <w:pPr>
        <w:pStyle w:val="STJNivel3"/>
      </w:pPr>
    </w:p>
    <w:p w:rsidR="00B166D3" w:rsidRPr="001A4EFF" w:rsidRDefault="00B166D3" w:rsidP="002A2303">
      <w:pPr>
        <w:pStyle w:val="STJNivel3"/>
      </w:pPr>
    </w:p>
    <w:p w:rsidR="00B166D3" w:rsidRPr="001A4EFF" w:rsidRDefault="00B166D3" w:rsidP="002A2303">
      <w:pPr>
        <w:pStyle w:val="STJNivel3"/>
      </w:pPr>
    </w:p>
    <w:p w:rsidR="001A4EFF" w:rsidRPr="001A4EFF" w:rsidRDefault="001A4EFF" w:rsidP="002A2303">
      <w:pPr>
        <w:pStyle w:val="STJNivel3"/>
      </w:pPr>
    </w:p>
    <w:sectPr w:rsidR="001A4EFF" w:rsidRPr="001A4EFF" w:rsidSect="0011154B">
      <w:pgSz w:w="11907" w:h="16840" w:code="9"/>
      <w:pgMar w:top="1418" w:right="567" w:bottom="1418" w:left="1418" w:header="567" w:footer="48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76D9" w:rsidRDefault="001876D9">
      <w:r>
        <w:separator/>
      </w:r>
    </w:p>
  </w:endnote>
  <w:endnote w:type="continuationSeparator" w:id="0">
    <w:p w:rsidR="001876D9" w:rsidRDefault="001876D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7D97" w:rsidRDefault="00197D97"/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/>
    </w:tblPr>
    <w:tblGrid>
      <w:gridCol w:w="4788"/>
      <w:gridCol w:w="3037"/>
      <w:gridCol w:w="1814"/>
    </w:tblGrid>
    <w:tr w:rsidR="00197D97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197D97" w:rsidRDefault="00197D97">
          <w:r>
            <w:t>Politec Ltda.</w:t>
          </w:r>
        </w:p>
        <w:p w:rsidR="00197D97" w:rsidRDefault="00197D97"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197D97" w:rsidRDefault="00197D97"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197D97" w:rsidRDefault="00197D97">
          <w:r>
            <w:t xml:space="preserve">Página </w:t>
          </w:r>
          <w:fldSimple w:instr=" PAGE ">
            <w:r>
              <w:rPr>
                <w:noProof/>
              </w:rPr>
              <w:t>1</w:t>
            </w:r>
          </w:fldSimple>
          <w:r>
            <w:t xml:space="preserve"> de </w:t>
          </w:r>
          <w:fldSimple w:instr=" NUMPAGES ">
            <w:r>
              <w:rPr>
                <w:noProof/>
              </w:rPr>
              <w:t>3</w:t>
            </w:r>
          </w:fldSimple>
        </w:p>
      </w:tc>
    </w:tr>
  </w:tbl>
  <w:p w:rsidR="00197D97" w:rsidRDefault="00197D97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7D97" w:rsidRDefault="00197D97">
    <w:pPr>
      <w:pStyle w:val="Rodap"/>
    </w:pPr>
  </w:p>
  <w:tbl>
    <w:tblPr>
      <w:tblW w:w="9710" w:type="dxa"/>
      <w:jc w:val="center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8005"/>
      <w:gridCol w:w="1705"/>
    </w:tblGrid>
    <w:tr w:rsidR="00197D97">
      <w:trPr>
        <w:cantSplit/>
        <w:jc w:val="center"/>
      </w:trPr>
      <w:tc>
        <w:tcPr>
          <w:tcW w:w="8005" w:type="dxa"/>
        </w:tcPr>
        <w:p w:rsidR="00197D97" w:rsidRDefault="00197D97" w:rsidP="0026677E">
          <w:pPr>
            <w:pStyle w:val="Rodap"/>
            <w:ind w:right="360"/>
          </w:pPr>
          <w:fldSimple w:instr=" FILENAME ">
            <w:r>
              <w:rPr>
                <w:noProof/>
              </w:rPr>
              <w:t>sisouv_este_it010_manter_manifestacoes_em_analise</w:t>
            </w:r>
          </w:fldSimple>
        </w:p>
      </w:tc>
      <w:tc>
        <w:tcPr>
          <w:tcW w:w="1705" w:type="dxa"/>
          <w:vAlign w:val="center"/>
        </w:tcPr>
        <w:p w:rsidR="00197D97" w:rsidRPr="00203AE9" w:rsidRDefault="00197D97" w:rsidP="00007E61">
          <w:pPr>
            <w:pStyle w:val="Rodap"/>
            <w:jc w:val="right"/>
          </w:pPr>
          <w:r w:rsidRPr="00203AE9">
            <w:t>Pág.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 \* Arabic </w:instrText>
          </w:r>
          <w:r>
            <w:rPr>
              <w:rStyle w:val="Nmerodepgina"/>
              <w:sz w:val="20"/>
            </w:rPr>
            <w:fldChar w:fldCharType="separate"/>
          </w:r>
          <w:r>
            <w:rPr>
              <w:rStyle w:val="Nmerodepgina"/>
              <w:noProof/>
              <w:sz w:val="20"/>
            </w:rPr>
            <w:t>10</w:t>
          </w:r>
          <w:r>
            <w:rPr>
              <w:rStyle w:val="Nmerodepgina"/>
              <w:sz w:val="20"/>
            </w:rPr>
            <w:fldChar w:fldCharType="end"/>
          </w:r>
          <w:r w:rsidRPr="00203AE9">
            <w:t xml:space="preserve"> de </w:t>
          </w:r>
          <w:fldSimple w:instr=" NUMPAGES ">
            <w:r>
              <w:rPr>
                <w:noProof/>
              </w:rPr>
              <w:t>24</w:t>
            </w:r>
          </w:fldSimple>
        </w:p>
      </w:tc>
    </w:tr>
  </w:tbl>
  <w:p w:rsidR="00197D97" w:rsidRDefault="00197D97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76D9" w:rsidRDefault="001876D9">
      <w:r>
        <w:separator/>
      </w:r>
    </w:p>
  </w:footnote>
  <w:footnote w:type="continuationSeparator" w:id="0">
    <w:p w:rsidR="001876D9" w:rsidRDefault="001876D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7D97" w:rsidRDefault="00197D97">
    <w:pPr>
      <w:pStyle w:val="Cabealho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2051" type="#_x0000_t202" style="position:absolute;left:0;text-align:left;margin-left:408.75pt;margin-top:26.7pt;width:68.25pt;height:18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OLBtQIAALk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" filled="f" stroked="f">
          <v:textbox>
            <w:txbxContent>
              <w:p w:rsidR="00197D97" w:rsidRPr="00EF182A" w:rsidRDefault="00197D97" w:rsidP="000A3E7C">
                <w:pPr>
                  <w:rPr>
                    <w:rFonts w:ascii="Arial Narrow" w:eastAsia="Arial Unicode MS" w:hAnsi="Arial Narrow"/>
                    <w:sz w:val="16"/>
                    <w:szCs w:val="16"/>
                  </w:rPr>
                </w:pPr>
                <w:fldSimple w:instr=" DOCPROPERTY  &quot;Processo STJ&quot;  \* MERGEFORMAT ">
                  <w:r>
                    <w:rPr>
                      <w:rFonts w:ascii="Arial Narrow" w:eastAsia="Arial Unicode MS" w:hAnsi="Arial Narrow"/>
                      <w:sz w:val="16"/>
                      <w:szCs w:val="16"/>
                    </w:rPr>
                    <w:t>STJ 0005/2014</w:t>
                  </w:r>
                </w:fldSimple>
              </w:p>
            </w:txbxContent>
          </v:textbox>
        </v:shape>
      </w:pict>
    </w:r>
    <w:r>
      <w:rPr>
        <w:b w:val="0"/>
        <w:noProof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2514600</wp:posOffset>
          </wp:positionH>
          <wp:positionV relativeFrom="paragraph">
            <wp:posOffset>-13970</wp:posOffset>
          </wp:positionV>
          <wp:extent cx="624205" cy="554355"/>
          <wp:effectExtent l="19050" t="0" r="4445" b="0"/>
          <wp:wrapTopAndBottom/>
          <wp:docPr id="10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4205" cy="5543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b w:val="0"/>
        <w:noProof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4962525</wp:posOffset>
          </wp:positionH>
          <wp:positionV relativeFrom="paragraph">
            <wp:posOffset>-13970</wp:posOffset>
          </wp:positionV>
          <wp:extent cx="1080135" cy="1080135"/>
          <wp:effectExtent l="19050" t="0" r="5715" b="0"/>
          <wp:wrapNone/>
          <wp:docPr id="9" name="Imagem 10" descr="CariFlPr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0" descr="CariFlProc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135" cy="10801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1440"/>
      <w:gridCol w:w="6840"/>
      <w:gridCol w:w="1440"/>
    </w:tblGrid>
    <w:tr w:rsidR="00197D9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:rsidR="00197D97" w:rsidRDefault="00197D97">
          <w:pPr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:rsidR="00197D97" w:rsidRDefault="00197D97">
          <w:pPr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:rsidR="00197D97" w:rsidRDefault="00197D97">
          <w:pPr>
            <w:jc w:val="right"/>
            <w:rPr>
              <w:b/>
            </w:rPr>
          </w:pPr>
          <w:r w:rsidRPr="00D356CE">
            <w:rPr>
              <w:b/>
            </w:rPr>
            <w:object w:dxaOrig="1231" w:dyaOrig="67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2.25pt;height:34.5pt" o:ole="">
                <v:imagedata r:id="rId1" o:title=""/>
              </v:shape>
              <o:OLEObject Type="Embed" ProgID="Word.Picture.8" ShapeID="_x0000_i1025" DrawAspect="Content" ObjectID="_1472395680" r:id="rId2"/>
            </w:object>
          </w:r>
        </w:p>
      </w:tc>
    </w:tr>
  </w:tbl>
  <w:p w:rsidR="00197D97" w:rsidRDefault="00197D97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965" w:type="pct"/>
      <w:jc w:val="center"/>
      <w:tblInd w:w="70" w:type="dxa"/>
      <w:tblCellMar>
        <w:left w:w="70" w:type="dxa"/>
        <w:right w:w="70" w:type="dxa"/>
      </w:tblCellMar>
      <w:tblLook w:val="0000"/>
    </w:tblPr>
    <w:tblGrid>
      <w:gridCol w:w="1439"/>
      <w:gridCol w:w="7564"/>
      <w:gridCol w:w="989"/>
    </w:tblGrid>
    <w:tr w:rsidR="00197D97">
      <w:trPr>
        <w:cantSplit/>
        <w:trHeight w:val="575"/>
        <w:jc w:val="center"/>
      </w:trPr>
      <w:tc>
        <w:tcPr>
          <w:tcW w:w="720" w:type="pct"/>
          <w:vAlign w:val="center"/>
        </w:tcPr>
        <w:p w:rsidR="00197D97" w:rsidRDefault="00197D97">
          <w:pPr>
            <w:pStyle w:val="Cabealho"/>
            <w:ind w:left="-68" w:right="-57"/>
            <w:rPr>
              <w:i/>
              <w:color w:val="auto"/>
            </w:rPr>
          </w:pPr>
          <w:r>
            <w:rPr>
              <w:b w:val="0"/>
              <w:i/>
              <w:noProof/>
            </w:rPr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29210</wp:posOffset>
                </wp:positionV>
                <wp:extent cx="624205" cy="554355"/>
                <wp:effectExtent l="19050" t="0" r="4445" b="0"/>
                <wp:wrapTopAndBottom/>
                <wp:docPr id="8" name="Imagem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4205" cy="554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785" w:type="pct"/>
          <w:vAlign w:val="center"/>
        </w:tcPr>
        <w:p w:rsidR="00197D97" w:rsidRDefault="00197D97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 w:rsidRPr="00505F0B">
            <w:rPr>
              <w:i/>
              <w:noProof/>
              <w:color w:val="auto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2049" type="#_x0000_t202" style="position:absolute;left:0;text-align:left;margin-left:359.35pt;margin-top:6.3pt;width:68.25pt;height:18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wfuQIAAMA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" filled="f" stroked="f">
                <v:textbox>
                  <w:txbxContent>
                    <w:p w:rsidR="00197D97" w:rsidRPr="000A3E7C" w:rsidRDefault="00197D97" w:rsidP="000A3E7C">
                      <w:pPr>
                        <w:rPr>
                          <w:rFonts w:ascii="Arial Narrow" w:eastAsia="Arial Unicode MS" w:hAnsi="Arial Narrow" w:cs="Arial Unicode MS"/>
                          <w:sz w:val="16"/>
                          <w:szCs w:val="16"/>
                        </w:rPr>
                      </w:pPr>
                      <w:fldSimple w:instr=" DOCPROPERTY  &quot;Processo STJ&quot;  \* MERGEFORMAT ">
                        <w:r>
                          <w:rPr>
                            <w:rFonts w:ascii="Arial Narrow" w:eastAsia="Arial Unicode MS" w:hAnsi="Arial Narrow" w:cs="Arial Unicode MS"/>
                            <w:sz w:val="16"/>
                            <w:szCs w:val="16"/>
                          </w:rPr>
                          <w:t>STJ 0005/2014</w:t>
                        </w:r>
                      </w:fldSimple>
                    </w:p>
                  </w:txbxContent>
                </v:textbox>
              </v:shape>
            </w:pict>
          </w:r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4403090</wp:posOffset>
                </wp:positionH>
                <wp:positionV relativeFrom="paragraph">
                  <wp:posOffset>-207645</wp:posOffset>
                </wp:positionV>
                <wp:extent cx="844550" cy="845820"/>
                <wp:effectExtent l="19050" t="0" r="0" b="0"/>
                <wp:wrapNone/>
                <wp:docPr id="7" name="Imagem 14" descr="CariFlPro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4" descr="CariFlPro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4550" cy="845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B444D2">
            <w:rPr>
              <w:sz w:val="24"/>
              <w:szCs w:val="24"/>
            </w:rPr>
            <w:t>Especificação de Tela</w:t>
          </w:r>
        </w:p>
        <w:p w:rsidR="00197D97" w:rsidRPr="00B444D2" w:rsidRDefault="00197D97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>
            <w:rPr>
              <w:sz w:val="24"/>
              <w:szCs w:val="24"/>
            </w:rPr>
            <w:t>Manter Manifestações em Análise</w:t>
          </w:r>
        </w:p>
        <w:p w:rsidR="00197D97" w:rsidRDefault="00197D97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</w:p>
        <w:p w:rsidR="00197D97" w:rsidRDefault="00197D97">
          <w:pPr>
            <w:pStyle w:val="Cabealho"/>
            <w:tabs>
              <w:tab w:val="right" w:pos="7970"/>
            </w:tabs>
            <w:ind w:left="-68" w:right="-57"/>
            <w:rPr>
              <w:i/>
              <w:color w:val="auto"/>
            </w:rPr>
          </w:pPr>
          <w:fldSimple w:instr=" DOCPROPERTY  SiglaNomeProjeto  \* MERGEFORMAT ">
            <w:r>
              <w:rPr>
                <w:sz w:val="24"/>
                <w:szCs w:val="24"/>
              </w:rPr>
              <w:t>SISOUV - Sistema de Ouvidoria</w:t>
            </w:r>
          </w:fldSimple>
          <w:r w:rsidRPr="00B444D2">
            <w:rPr>
              <w:sz w:val="24"/>
              <w:szCs w:val="24"/>
            </w:rPr>
            <w:fldChar w:fldCharType="begin"/>
          </w:r>
          <w:r w:rsidRPr="00B444D2">
            <w:rPr>
              <w:sz w:val="24"/>
              <w:szCs w:val="24"/>
            </w:rPr>
            <w:instrText xml:space="preserve"> DOCPROPERTY MANAGER </w:instrText>
          </w:r>
          <w:r w:rsidRPr="00B444D2">
            <w:rPr>
              <w:sz w:val="24"/>
              <w:szCs w:val="24"/>
            </w:rPr>
            <w:fldChar w:fldCharType="end"/>
          </w:r>
        </w:p>
      </w:tc>
      <w:tc>
        <w:tcPr>
          <w:tcW w:w="495" w:type="pct"/>
        </w:tcPr>
        <w:p w:rsidR="00197D97" w:rsidRPr="00B444D2" w:rsidRDefault="00197D97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</w:p>
      </w:tc>
    </w:tr>
  </w:tbl>
  <w:p w:rsidR="00197D97" w:rsidRDefault="00197D97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4576E"/>
    <w:multiLevelType w:val="hybridMultilevel"/>
    <w:tmpl w:val="D612132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473A3B"/>
    <w:multiLevelType w:val="multilevel"/>
    <w:tmpl w:val="2862A3B2"/>
    <w:lvl w:ilvl="0">
      <w:start w:val="1"/>
      <w:numFmt w:val="decimal"/>
      <w:lvlText w:val="2.2.6.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046544A2"/>
    <w:multiLevelType w:val="hybridMultilevel"/>
    <w:tmpl w:val="A2DC529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9203159"/>
    <w:multiLevelType w:val="hybridMultilevel"/>
    <w:tmpl w:val="E68C38C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E190A6B"/>
    <w:multiLevelType w:val="multilevel"/>
    <w:tmpl w:val="C97AE15C"/>
    <w:lvl w:ilvl="0">
      <w:start w:val="1"/>
      <w:numFmt w:val="decimal"/>
      <w:lvlText w:val="2.2.4.%1."/>
      <w:lvlJc w:val="left"/>
      <w:pPr>
        <w:ind w:left="360" w:hanging="36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17A3722C"/>
    <w:multiLevelType w:val="multilevel"/>
    <w:tmpl w:val="493E321E"/>
    <w:lvl w:ilvl="0">
      <w:start w:val="1"/>
      <w:numFmt w:val="decimal"/>
      <w:pStyle w:val="STJN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>
    <w:nsid w:val="242D0CA9"/>
    <w:multiLevelType w:val="hybridMultilevel"/>
    <w:tmpl w:val="DA30101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5E50BC4"/>
    <w:multiLevelType w:val="hybridMultilevel"/>
    <w:tmpl w:val="4202DA6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A21441E"/>
    <w:multiLevelType w:val="hybridMultilevel"/>
    <w:tmpl w:val="55B6AF34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ADC5CF7"/>
    <w:multiLevelType w:val="hybridMultilevel"/>
    <w:tmpl w:val="4202DA6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BCB0D31"/>
    <w:multiLevelType w:val="hybridMultilevel"/>
    <w:tmpl w:val="AEFC6A6A"/>
    <w:lvl w:ilvl="0" w:tplc="EFC04C56">
      <w:start w:val="1"/>
      <w:numFmt w:val="decimal"/>
      <w:pStyle w:val="Titulo4"/>
      <w:lvlText w:val="2.2.1.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C7E5B9D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A0270E2"/>
    <w:multiLevelType w:val="hybridMultilevel"/>
    <w:tmpl w:val="8916732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D9513AD"/>
    <w:multiLevelType w:val="hybridMultilevel"/>
    <w:tmpl w:val="92AAEFC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F913837"/>
    <w:multiLevelType w:val="multilevel"/>
    <w:tmpl w:val="841A6B4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JNvel2"/>
      <w:lvlText w:val="%1.%2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15">
    <w:nsid w:val="50922478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3325B19"/>
    <w:multiLevelType w:val="hybridMultilevel"/>
    <w:tmpl w:val="0E0C1F9E"/>
    <w:lvl w:ilvl="0" w:tplc="4D02C964">
      <w:start w:val="1"/>
      <w:numFmt w:val="decimal"/>
      <w:lvlText w:val="2.2.2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28370F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56007687"/>
    <w:multiLevelType w:val="multilevel"/>
    <w:tmpl w:val="EEFE49E2"/>
    <w:lvl w:ilvl="0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9">
    <w:nsid w:val="56821070"/>
    <w:multiLevelType w:val="hybridMultilevel"/>
    <w:tmpl w:val="E900481E"/>
    <w:lvl w:ilvl="0" w:tplc="401E235C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B22882"/>
    <w:multiLevelType w:val="multilevel"/>
    <w:tmpl w:val="6836758A"/>
    <w:lvl w:ilvl="0">
      <w:start w:val="1"/>
      <w:numFmt w:val="decimal"/>
      <w:lvlText w:val="2.2.5.%1"/>
      <w:lvlJc w:val="left"/>
      <w:pPr>
        <w:ind w:left="360" w:hanging="36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>
    <w:nsid w:val="5C462220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6B684858"/>
    <w:multiLevelType w:val="hybridMultilevel"/>
    <w:tmpl w:val="4440BC62"/>
    <w:lvl w:ilvl="0" w:tplc="9BA24192">
      <w:start w:val="1"/>
      <w:numFmt w:val="decimal"/>
      <w:lvlText w:val="2.2.3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424806"/>
    <w:multiLevelType w:val="hybridMultilevel"/>
    <w:tmpl w:val="92AAEFC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73F37BFE"/>
    <w:multiLevelType w:val="hybridMultilevel"/>
    <w:tmpl w:val="0AEAF6E0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75133A1"/>
    <w:multiLevelType w:val="multilevel"/>
    <w:tmpl w:val="270E9750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26">
    <w:nsid w:val="7DB14B08"/>
    <w:multiLevelType w:val="multilevel"/>
    <w:tmpl w:val="85848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  <w:color w:val="auto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4"/>
  </w:num>
  <w:num w:numId="2">
    <w:abstractNumId w:val="25"/>
  </w:num>
  <w:num w:numId="3">
    <w:abstractNumId w:val="8"/>
  </w:num>
  <w:num w:numId="4">
    <w:abstractNumId w:val="26"/>
  </w:num>
  <w:num w:numId="5">
    <w:abstractNumId w:val="5"/>
  </w:num>
  <w:num w:numId="6">
    <w:abstractNumId w:val="14"/>
  </w:num>
  <w:num w:numId="7">
    <w:abstractNumId w:val="10"/>
  </w:num>
  <w:num w:numId="8">
    <w:abstractNumId w:val="21"/>
  </w:num>
  <w:num w:numId="9">
    <w:abstractNumId w:val="16"/>
  </w:num>
  <w:num w:numId="10">
    <w:abstractNumId w:val="15"/>
  </w:num>
  <w:num w:numId="11">
    <w:abstractNumId w:val="22"/>
  </w:num>
  <w:num w:numId="12">
    <w:abstractNumId w:val="17"/>
  </w:num>
  <w:num w:numId="13">
    <w:abstractNumId w:val="4"/>
  </w:num>
  <w:num w:numId="14">
    <w:abstractNumId w:val="11"/>
  </w:num>
  <w:num w:numId="15">
    <w:abstractNumId w:val="1"/>
  </w:num>
  <w:num w:numId="16">
    <w:abstractNumId w:val="18"/>
  </w:num>
  <w:num w:numId="17">
    <w:abstractNumId w:val="19"/>
  </w:num>
  <w:num w:numId="18">
    <w:abstractNumId w:val="0"/>
  </w:num>
  <w:num w:numId="19">
    <w:abstractNumId w:val="12"/>
  </w:num>
  <w:num w:numId="20">
    <w:abstractNumId w:val="2"/>
  </w:num>
  <w:num w:numId="21">
    <w:abstractNumId w:val="7"/>
  </w:num>
  <w:num w:numId="22">
    <w:abstractNumId w:val="6"/>
  </w:num>
  <w:num w:numId="23">
    <w:abstractNumId w:val="13"/>
  </w:num>
  <w:num w:numId="24">
    <w:abstractNumId w:val="23"/>
  </w:num>
  <w:num w:numId="25">
    <w:abstractNumId w:val="3"/>
  </w:num>
  <w:num w:numId="26">
    <w:abstractNumId w:val="9"/>
  </w:num>
  <w:num w:numId="27">
    <w:abstractNumId w:val="20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08"/>
  <w:hyphenationZone w:val="425"/>
  <w:noPunctuationKerning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05371C"/>
    <w:rsid w:val="00000189"/>
    <w:rsid w:val="000017EA"/>
    <w:rsid w:val="00003AE4"/>
    <w:rsid w:val="00007E61"/>
    <w:rsid w:val="000111EC"/>
    <w:rsid w:val="000255FE"/>
    <w:rsid w:val="00037EEA"/>
    <w:rsid w:val="00041C9F"/>
    <w:rsid w:val="00043603"/>
    <w:rsid w:val="0005371C"/>
    <w:rsid w:val="000549A5"/>
    <w:rsid w:val="000574FA"/>
    <w:rsid w:val="0006144B"/>
    <w:rsid w:val="00063BB4"/>
    <w:rsid w:val="00071340"/>
    <w:rsid w:val="00074429"/>
    <w:rsid w:val="00074438"/>
    <w:rsid w:val="00074905"/>
    <w:rsid w:val="0008094F"/>
    <w:rsid w:val="00081406"/>
    <w:rsid w:val="0008484B"/>
    <w:rsid w:val="00085B21"/>
    <w:rsid w:val="00086396"/>
    <w:rsid w:val="00094BB9"/>
    <w:rsid w:val="000A108B"/>
    <w:rsid w:val="000A2601"/>
    <w:rsid w:val="000A263A"/>
    <w:rsid w:val="000A387F"/>
    <w:rsid w:val="000A3E7C"/>
    <w:rsid w:val="000A5058"/>
    <w:rsid w:val="000B09C7"/>
    <w:rsid w:val="000B1FDE"/>
    <w:rsid w:val="000C769D"/>
    <w:rsid w:val="000D6432"/>
    <w:rsid w:val="000E12ED"/>
    <w:rsid w:val="000E17C1"/>
    <w:rsid w:val="000E39B0"/>
    <w:rsid w:val="000E3A68"/>
    <w:rsid w:val="000F1E9D"/>
    <w:rsid w:val="00100B80"/>
    <w:rsid w:val="00101DDB"/>
    <w:rsid w:val="00103470"/>
    <w:rsid w:val="00105835"/>
    <w:rsid w:val="0011154B"/>
    <w:rsid w:val="00131545"/>
    <w:rsid w:val="001327E3"/>
    <w:rsid w:val="00132913"/>
    <w:rsid w:val="0014047E"/>
    <w:rsid w:val="00142AFE"/>
    <w:rsid w:val="00150B44"/>
    <w:rsid w:val="001518F9"/>
    <w:rsid w:val="001631CA"/>
    <w:rsid w:val="00170A05"/>
    <w:rsid w:val="00171BF5"/>
    <w:rsid w:val="00177CF0"/>
    <w:rsid w:val="00181081"/>
    <w:rsid w:val="001876D9"/>
    <w:rsid w:val="0019428F"/>
    <w:rsid w:val="00197D97"/>
    <w:rsid w:val="001A189E"/>
    <w:rsid w:val="001A3289"/>
    <w:rsid w:val="001A3919"/>
    <w:rsid w:val="001A4EFF"/>
    <w:rsid w:val="001A7205"/>
    <w:rsid w:val="001B00B2"/>
    <w:rsid w:val="001B49B2"/>
    <w:rsid w:val="001C5FBF"/>
    <w:rsid w:val="001D1FE4"/>
    <w:rsid w:val="001D24BC"/>
    <w:rsid w:val="001D2A41"/>
    <w:rsid w:val="001D4958"/>
    <w:rsid w:val="001D4ED4"/>
    <w:rsid w:val="001D5B8E"/>
    <w:rsid w:val="001D7538"/>
    <w:rsid w:val="001E2036"/>
    <w:rsid w:val="001E2C70"/>
    <w:rsid w:val="001E30C1"/>
    <w:rsid w:val="001E388D"/>
    <w:rsid w:val="001E5654"/>
    <w:rsid w:val="001F0FF0"/>
    <w:rsid w:val="00200361"/>
    <w:rsid w:val="00203AE9"/>
    <w:rsid w:val="00203EF6"/>
    <w:rsid w:val="002055AA"/>
    <w:rsid w:val="002058BA"/>
    <w:rsid w:val="00212856"/>
    <w:rsid w:val="00212C6C"/>
    <w:rsid w:val="00220EBB"/>
    <w:rsid w:val="0022436C"/>
    <w:rsid w:val="00224C79"/>
    <w:rsid w:val="002457F2"/>
    <w:rsid w:val="00246405"/>
    <w:rsid w:val="00246D75"/>
    <w:rsid w:val="00250FCC"/>
    <w:rsid w:val="00262482"/>
    <w:rsid w:val="0026576B"/>
    <w:rsid w:val="0026677E"/>
    <w:rsid w:val="002703E7"/>
    <w:rsid w:val="00270741"/>
    <w:rsid w:val="0027324D"/>
    <w:rsid w:val="00275542"/>
    <w:rsid w:val="00275E57"/>
    <w:rsid w:val="00276BA4"/>
    <w:rsid w:val="00277373"/>
    <w:rsid w:val="002870E8"/>
    <w:rsid w:val="002A0015"/>
    <w:rsid w:val="002A2303"/>
    <w:rsid w:val="002B4587"/>
    <w:rsid w:val="002B503B"/>
    <w:rsid w:val="002C0DB6"/>
    <w:rsid w:val="002C637A"/>
    <w:rsid w:val="002D0354"/>
    <w:rsid w:val="002D1468"/>
    <w:rsid w:val="002D1AC0"/>
    <w:rsid w:val="002D260F"/>
    <w:rsid w:val="002D3F2A"/>
    <w:rsid w:val="002D6445"/>
    <w:rsid w:val="002D6D65"/>
    <w:rsid w:val="002E19A9"/>
    <w:rsid w:val="002F139D"/>
    <w:rsid w:val="002F6875"/>
    <w:rsid w:val="002F68AC"/>
    <w:rsid w:val="003120F2"/>
    <w:rsid w:val="003175C8"/>
    <w:rsid w:val="00321220"/>
    <w:rsid w:val="00323B1B"/>
    <w:rsid w:val="00323BE9"/>
    <w:rsid w:val="00332C4E"/>
    <w:rsid w:val="00335C66"/>
    <w:rsid w:val="003413C6"/>
    <w:rsid w:val="00344B01"/>
    <w:rsid w:val="003474D5"/>
    <w:rsid w:val="00347F98"/>
    <w:rsid w:val="00350DA6"/>
    <w:rsid w:val="003532BA"/>
    <w:rsid w:val="00354E33"/>
    <w:rsid w:val="00356E9F"/>
    <w:rsid w:val="00357DC7"/>
    <w:rsid w:val="0036235B"/>
    <w:rsid w:val="0036361A"/>
    <w:rsid w:val="00364905"/>
    <w:rsid w:val="003674EC"/>
    <w:rsid w:val="003713A8"/>
    <w:rsid w:val="003754DA"/>
    <w:rsid w:val="00376D29"/>
    <w:rsid w:val="003826CE"/>
    <w:rsid w:val="0038695A"/>
    <w:rsid w:val="00392C16"/>
    <w:rsid w:val="00393D93"/>
    <w:rsid w:val="003A05B4"/>
    <w:rsid w:val="003A2C23"/>
    <w:rsid w:val="003A2EBB"/>
    <w:rsid w:val="003A6099"/>
    <w:rsid w:val="003A709D"/>
    <w:rsid w:val="003C2CD6"/>
    <w:rsid w:val="003C62E6"/>
    <w:rsid w:val="003D7D06"/>
    <w:rsid w:val="00411D6B"/>
    <w:rsid w:val="00414965"/>
    <w:rsid w:val="00445862"/>
    <w:rsid w:val="0045097D"/>
    <w:rsid w:val="00457B0D"/>
    <w:rsid w:val="004666ED"/>
    <w:rsid w:val="00474F33"/>
    <w:rsid w:val="00477459"/>
    <w:rsid w:val="00484D47"/>
    <w:rsid w:val="004872CD"/>
    <w:rsid w:val="00492370"/>
    <w:rsid w:val="004B2DF3"/>
    <w:rsid w:val="004B2E11"/>
    <w:rsid w:val="004B3A46"/>
    <w:rsid w:val="004B3D40"/>
    <w:rsid w:val="004B5499"/>
    <w:rsid w:val="004B61DA"/>
    <w:rsid w:val="004B72D4"/>
    <w:rsid w:val="004C2611"/>
    <w:rsid w:val="004C26E5"/>
    <w:rsid w:val="004D10A2"/>
    <w:rsid w:val="004D2349"/>
    <w:rsid w:val="004D30D3"/>
    <w:rsid w:val="004E25CC"/>
    <w:rsid w:val="004F4393"/>
    <w:rsid w:val="004F75B2"/>
    <w:rsid w:val="005043BD"/>
    <w:rsid w:val="00505F0B"/>
    <w:rsid w:val="00507900"/>
    <w:rsid w:val="0051177C"/>
    <w:rsid w:val="00513140"/>
    <w:rsid w:val="00513A28"/>
    <w:rsid w:val="00516EBD"/>
    <w:rsid w:val="00524406"/>
    <w:rsid w:val="00532AD7"/>
    <w:rsid w:val="00534860"/>
    <w:rsid w:val="00535A19"/>
    <w:rsid w:val="00541835"/>
    <w:rsid w:val="0054507E"/>
    <w:rsid w:val="0056384D"/>
    <w:rsid w:val="005719CB"/>
    <w:rsid w:val="00581D9F"/>
    <w:rsid w:val="005902C8"/>
    <w:rsid w:val="00596F98"/>
    <w:rsid w:val="005A19AC"/>
    <w:rsid w:val="005A62FD"/>
    <w:rsid w:val="005B29D1"/>
    <w:rsid w:val="005B3E28"/>
    <w:rsid w:val="005B62A2"/>
    <w:rsid w:val="005C324F"/>
    <w:rsid w:val="005C7FA4"/>
    <w:rsid w:val="005D0847"/>
    <w:rsid w:val="005D1B34"/>
    <w:rsid w:val="005D537A"/>
    <w:rsid w:val="005E30C8"/>
    <w:rsid w:val="005E3355"/>
    <w:rsid w:val="005F1235"/>
    <w:rsid w:val="005F27A4"/>
    <w:rsid w:val="00600AFB"/>
    <w:rsid w:val="00605DEE"/>
    <w:rsid w:val="00610019"/>
    <w:rsid w:val="006126D5"/>
    <w:rsid w:val="00626487"/>
    <w:rsid w:val="006538EA"/>
    <w:rsid w:val="00657BC4"/>
    <w:rsid w:val="00664F21"/>
    <w:rsid w:val="00671A77"/>
    <w:rsid w:val="00674C02"/>
    <w:rsid w:val="00677472"/>
    <w:rsid w:val="00677CBD"/>
    <w:rsid w:val="0068231D"/>
    <w:rsid w:val="00684CCB"/>
    <w:rsid w:val="00686F1C"/>
    <w:rsid w:val="006A1E46"/>
    <w:rsid w:val="006C0E74"/>
    <w:rsid w:val="006C2D4C"/>
    <w:rsid w:val="006C6B1B"/>
    <w:rsid w:val="006D01AF"/>
    <w:rsid w:val="006D242B"/>
    <w:rsid w:val="006E22E5"/>
    <w:rsid w:val="006E6FF0"/>
    <w:rsid w:val="006F0752"/>
    <w:rsid w:val="006F6A39"/>
    <w:rsid w:val="006F7DB5"/>
    <w:rsid w:val="0070201C"/>
    <w:rsid w:val="00714B66"/>
    <w:rsid w:val="00725D9F"/>
    <w:rsid w:val="007325AE"/>
    <w:rsid w:val="00733678"/>
    <w:rsid w:val="00734E3E"/>
    <w:rsid w:val="0073562D"/>
    <w:rsid w:val="007415D2"/>
    <w:rsid w:val="00751346"/>
    <w:rsid w:val="00751D95"/>
    <w:rsid w:val="00751EB9"/>
    <w:rsid w:val="00753D4E"/>
    <w:rsid w:val="00753FB6"/>
    <w:rsid w:val="0076230B"/>
    <w:rsid w:val="00763A87"/>
    <w:rsid w:val="00770C2E"/>
    <w:rsid w:val="00772D17"/>
    <w:rsid w:val="0077609E"/>
    <w:rsid w:val="00781035"/>
    <w:rsid w:val="00781855"/>
    <w:rsid w:val="0078489A"/>
    <w:rsid w:val="00785442"/>
    <w:rsid w:val="00787E5F"/>
    <w:rsid w:val="00794149"/>
    <w:rsid w:val="00795D29"/>
    <w:rsid w:val="007A269A"/>
    <w:rsid w:val="007A7F04"/>
    <w:rsid w:val="007B18F4"/>
    <w:rsid w:val="007C17E5"/>
    <w:rsid w:val="007D5864"/>
    <w:rsid w:val="007D5FA8"/>
    <w:rsid w:val="007D7B3F"/>
    <w:rsid w:val="007E1F29"/>
    <w:rsid w:val="007E39A1"/>
    <w:rsid w:val="007E5E04"/>
    <w:rsid w:val="007E7632"/>
    <w:rsid w:val="008032EF"/>
    <w:rsid w:val="00805EB7"/>
    <w:rsid w:val="008119EF"/>
    <w:rsid w:val="0081784C"/>
    <w:rsid w:val="00833EAC"/>
    <w:rsid w:val="008344AC"/>
    <w:rsid w:val="008350D8"/>
    <w:rsid w:val="00842CA6"/>
    <w:rsid w:val="00843EE6"/>
    <w:rsid w:val="00845586"/>
    <w:rsid w:val="008475CC"/>
    <w:rsid w:val="00856F74"/>
    <w:rsid w:val="0087394A"/>
    <w:rsid w:val="00880FFD"/>
    <w:rsid w:val="00884A85"/>
    <w:rsid w:val="00892F5C"/>
    <w:rsid w:val="00893B5F"/>
    <w:rsid w:val="008A3376"/>
    <w:rsid w:val="008B0472"/>
    <w:rsid w:val="008B443C"/>
    <w:rsid w:val="008B46E5"/>
    <w:rsid w:val="008B7BC0"/>
    <w:rsid w:val="008C1B80"/>
    <w:rsid w:val="008C49FF"/>
    <w:rsid w:val="008C6DC3"/>
    <w:rsid w:val="008D20F1"/>
    <w:rsid w:val="008D67FD"/>
    <w:rsid w:val="008E2255"/>
    <w:rsid w:val="008E2901"/>
    <w:rsid w:val="008E41F5"/>
    <w:rsid w:val="008E4AE2"/>
    <w:rsid w:val="008E57F9"/>
    <w:rsid w:val="008F0A04"/>
    <w:rsid w:val="008F687F"/>
    <w:rsid w:val="008F73B0"/>
    <w:rsid w:val="009016F8"/>
    <w:rsid w:val="0090294C"/>
    <w:rsid w:val="00902F37"/>
    <w:rsid w:val="0090317B"/>
    <w:rsid w:val="009129EC"/>
    <w:rsid w:val="00913220"/>
    <w:rsid w:val="00921F78"/>
    <w:rsid w:val="00922B15"/>
    <w:rsid w:val="00937175"/>
    <w:rsid w:val="00956B13"/>
    <w:rsid w:val="00962123"/>
    <w:rsid w:val="00963927"/>
    <w:rsid w:val="009657AC"/>
    <w:rsid w:val="00970B3D"/>
    <w:rsid w:val="00975BFA"/>
    <w:rsid w:val="0097716C"/>
    <w:rsid w:val="00983780"/>
    <w:rsid w:val="00987CF8"/>
    <w:rsid w:val="00993D10"/>
    <w:rsid w:val="009A12DF"/>
    <w:rsid w:val="009A3BC4"/>
    <w:rsid w:val="009A52A6"/>
    <w:rsid w:val="009A7A92"/>
    <w:rsid w:val="009B1D5C"/>
    <w:rsid w:val="009B2F9E"/>
    <w:rsid w:val="009B4A34"/>
    <w:rsid w:val="009B646B"/>
    <w:rsid w:val="009C035C"/>
    <w:rsid w:val="009C2C80"/>
    <w:rsid w:val="009C7475"/>
    <w:rsid w:val="009E6393"/>
    <w:rsid w:val="00A1272F"/>
    <w:rsid w:val="00A17548"/>
    <w:rsid w:val="00A270DE"/>
    <w:rsid w:val="00A37AE5"/>
    <w:rsid w:val="00A41ECE"/>
    <w:rsid w:val="00A505CE"/>
    <w:rsid w:val="00A627F2"/>
    <w:rsid w:val="00A73DD9"/>
    <w:rsid w:val="00A82298"/>
    <w:rsid w:val="00A8367C"/>
    <w:rsid w:val="00A958FF"/>
    <w:rsid w:val="00A96053"/>
    <w:rsid w:val="00AA1D89"/>
    <w:rsid w:val="00AA6634"/>
    <w:rsid w:val="00AB4573"/>
    <w:rsid w:val="00AC1B28"/>
    <w:rsid w:val="00AC1D00"/>
    <w:rsid w:val="00AD1B96"/>
    <w:rsid w:val="00AD3A1E"/>
    <w:rsid w:val="00AD636F"/>
    <w:rsid w:val="00AD7D56"/>
    <w:rsid w:val="00AE4E21"/>
    <w:rsid w:val="00AE6BC5"/>
    <w:rsid w:val="00AF23B1"/>
    <w:rsid w:val="00AF4F62"/>
    <w:rsid w:val="00B00A08"/>
    <w:rsid w:val="00B075AE"/>
    <w:rsid w:val="00B146E8"/>
    <w:rsid w:val="00B166D3"/>
    <w:rsid w:val="00B16F36"/>
    <w:rsid w:val="00B17307"/>
    <w:rsid w:val="00B17C79"/>
    <w:rsid w:val="00B25B7F"/>
    <w:rsid w:val="00B27D3E"/>
    <w:rsid w:val="00B324BC"/>
    <w:rsid w:val="00B337A6"/>
    <w:rsid w:val="00B36C35"/>
    <w:rsid w:val="00B444D2"/>
    <w:rsid w:val="00B54144"/>
    <w:rsid w:val="00B55F7A"/>
    <w:rsid w:val="00B57161"/>
    <w:rsid w:val="00B60B55"/>
    <w:rsid w:val="00B63C60"/>
    <w:rsid w:val="00B658BF"/>
    <w:rsid w:val="00B71BF2"/>
    <w:rsid w:val="00B72014"/>
    <w:rsid w:val="00B72689"/>
    <w:rsid w:val="00B763D3"/>
    <w:rsid w:val="00B82C95"/>
    <w:rsid w:val="00B90A61"/>
    <w:rsid w:val="00B92055"/>
    <w:rsid w:val="00B93CCE"/>
    <w:rsid w:val="00B955A6"/>
    <w:rsid w:val="00BA524C"/>
    <w:rsid w:val="00BD3286"/>
    <w:rsid w:val="00BD347E"/>
    <w:rsid w:val="00BE1732"/>
    <w:rsid w:val="00BE3B8E"/>
    <w:rsid w:val="00BE4B48"/>
    <w:rsid w:val="00BE666E"/>
    <w:rsid w:val="00BF4ACA"/>
    <w:rsid w:val="00BF4D71"/>
    <w:rsid w:val="00BF5EAD"/>
    <w:rsid w:val="00BF6D89"/>
    <w:rsid w:val="00C076F3"/>
    <w:rsid w:val="00C10BA8"/>
    <w:rsid w:val="00C10D16"/>
    <w:rsid w:val="00C12980"/>
    <w:rsid w:val="00C137BC"/>
    <w:rsid w:val="00C30200"/>
    <w:rsid w:val="00C3096E"/>
    <w:rsid w:val="00C33E41"/>
    <w:rsid w:val="00C35896"/>
    <w:rsid w:val="00C374CC"/>
    <w:rsid w:val="00C42A1C"/>
    <w:rsid w:val="00C43407"/>
    <w:rsid w:val="00C50B47"/>
    <w:rsid w:val="00C5333D"/>
    <w:rsid w:val="00C54E74"/>
    <w:rsid w:val="00C5513C"/>
    <w:rsid w:val="00C63327"/>
    <w:rsid w:val="00C638AD"/>
    <w:rsid w:val="00C658E0"/>
    <w:rsid w:val="00C65BE0"/>
    <w:rsid w:val="00C73217"/>
    <w:rsid w:val="00C764E7"/>
    <w:rsid w:val="00C81812"/>
    <w:rsid w:val="00C94B3E"/>
    <w:rsid w:val="00CB0245"/>
    <w:rsid w:val="00CB5327"/>
    <w:rsid w:val="00CB6295"/>
    <w:rsid w:val="00CC595F"/>
    <w:rsid w:val="00CC65F6"/>
    <w:rsid w:val="00CC6E7A"/>
    <w:rsid w:val="00CC710C"/>
    <w:rsid w:val="00CD3D64"/>
    <w:rsid w:val="00CD76BE"/>
    <w:rsid w:val="00CE13ED"/>
    <w:rsid w:val="00CE330C"/>
    <w:rsid w:val="00CE52B3"/>
    <w:rsid w:val="00CF0998"/>
    <w:rsid w:val="00CF5298"/>
    <w:rsid w:val="00CF706A"/>
    <w:rsid w:val="00CF7608"/>
    <w:rsid w:val="00D05680"/>
    <w:rsid w:val="00D13808"/>
    <w:rsid w:val="00D244E3"/>
    <w:rsid w:val="00D2519B"/>
    <w:rsid w:val="00D33DF7"/>
    <w:rsid w:val="00D356CE"/>
    <w:rsid w:val="00D364A3"/>
    <w:rsid w:val="00D45991"/>
    <w:rsid w:val="00D50117"/>
    <w:rsid w:val="00D5086C"/>
    <w:rsid w:val="00D53CFD"/>
    <w:rsid w:val="00D56E96"/>
    <w:rsid w:val="00D56FE6"/>
    <w:rsid w:val="00D571D7"/>
    <w:rsid w:val="00D61994"/>
    <w:rsid w:val="00D70042"/>
    <w:rsid w:val="00D7062D"/>
    <w:rsid w:val="00D71340"/>
    <w:rsid w:val="00D71455"/>
    <w:rsid w:val="00D742FC"/>
    <w:rsid w:val="00D74BA7"/>
    <w:rsid w:val="00D769C6"/>
    <w:rsid w:val="00D76A2D"/>
    <w:rsid w:val="00D77F43"/>
    <w:rsid w:val="00D80055"/>
    <w:rsid w:val="00D85555"/>
    <w:rsid w:val="00D85611"/>
    <w:rsid w:val="00D86511"/>
    <w:rsid w:val="00D8658A"/>
    <w:rsid w:val="00D90B4E"/>
    <w:rsid w:val="00D95FCF"/>
    <w:rsid w:val="00DA1DDB"/>
    <w:rsid w:val="00DB797E"/>
    <w:rsid w:val="00DC4250"/>
    <w:rsid w:val="00DC6065"/>
    <w:rsid w:val="00DC7031"/>
    <w:rsid w:val="00DD1546"/>
    <w:rsid w:val="00DD19E5"/>
    <w:rsid w:val="00DE43DE"/>
    <w:rsid w:val="00DE79B9"/>
    <w:rsid w:val="00E06285"/>
    <w:rsid w:val="00E1784A"/>
    <w:rsid w:val="00E20B9A"/>
    <w:rsid w:val="00E2356E"/>
    <w:rsid w:val="00E338AE"/>
    <w:rsid w:val="00E34F9B"/>
    <w:rsid w:val="00E356D2"/>
    <w:rsid w:val="00E36E72"/>
    <w:rsid w:val="00E44C8C"/>
    <w:rsid w:val="00E50E2F"/>
    <w:rsid w:val="00E751FD"/>
    <w:rsid w:val="00E844AD"/>
    <w:rsid w:val="00E9563A"/>
    <w:rsid w:val="00EA0378"/>
    <w:rsid w:val="00EA3FA3"/>
    <w:rsid w:val="00EB15E4"/>
    <w:rsid w:val="00EB2BAD"/>
    <w:rsid w:val="00EB6088"/>
    <w:rsid w:val="00EC0C81"/>
    <w:rsid w:val="00EC20F8"/>
    <w:rsid w:val="00EC5883"/>
    <w:rsid w:val="00EE01E5"/>
    <w:rsid w:val="00EE28FB"/>
    <w:rsid w:val="00EE36A7"/>
    <w:rsid w:val="00EE5800"/>
    <w:rsid w:val="00EF182A"/>
    <w:rsid w:val="00EF4C61"/>
    <w:rsid w:val="00EF7199"/>
    <w:rsid w:val="00EF7E3E"/>
    <w:rsid w:val="00F03118"/>
    <w:rsid w:val="00F07A3E"/>
    <w:rsid w:val="00F30725"/>
    <w:rsid w:val="00F32822"/>
    <w:rsid w:val="00F34444"/>
    <w:rsid w:val="00F41E94"/>
    <w:rsid w:val="00F42811"/>
    <w:rsid w:val="00F448E6"/>
    <w:rsid w:val="00F5509B"/>
    <w:rsid w:val="00F56113"/>
    <w:rsid w:val="00F60A08"/>
    <w:rsid w:val="00F739B8"/>
    <w:rsid w:val="00F86850"/>
    <w:rsid w:val="00F87E58"/>
    <w:rsid w:val="00F91367"/>
    <w:rsid w:val="00F94746"/>
    <w:rsid w:val="00F97438"/>
    <w:rsid w:val="00FA0E09"/>
    <w:rsid w:val="00FA35CB"/>
    <w:rsid w:val="00FB0E4C"/>
    <w:rsid w:val="00FB1B9A"/>
    <w:rsid w:val="00FB5552"/>
    <w:rsid w:val="00FB6B6E"/>
    <w:rsid w:val="00FD5DE8"/>
    <w:rsid w:val="00FE5F75"/>
    <w:rsid w:val="00FE7DFD"/>
    <w:rsid w:val="00FF0153"/>
    <w:rsid w:val="00FF0969"/>
    <w:rsid w:val="00FF2A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63927"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qFormat/>
    <w:rsid w:val="00963927"/>
    <w:pPr>
      <w:keepNext/>
      <w:numPr>
        <w:numId w:val="2"/>
      </w:numPr>
      <w:spacing w:before="480" w:after="36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rsid w:val="00963927"/>
    <w:pPr>
      <w:keepNext/>
      <w:numPr>
        <w:ilvl w:val="1"/>
        <w:numId w:val="2"/>
      </w:numPr>
      <w:spacing w:before="360" w:after="24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rsid w:val="00963927"/>
    <w:pPr>
      <w:numPr>
        <w:ilvl w:val="2"/>
      </w:numPr>
      <w:spacing w:before="240" w:after="120"/>
      <w:outlineLvl w:val="2"/>
    </w:pPr>
  </w:style>
  <w:style w:type="paragraph" w:styleId="Ttulo4">
    <w:name w:val="heading 4"/>
    <w:basedOn w:val="Normal"/>
    <w:next w:val="Normal"/>
    <w:link w:val="Ttulo4Char"/>
    <w:qFormat/>
    <w:rsid w:val="00FF2A92"/>
    <w:pPr>
      <w:keepNext/>
      <w:tabs>
        <w:tab w:val="left" w:pos="360"/>
      </w:tabs>
      <w:spacing w:before="240" w:after="120"/>
      <w:outlineLvl w:val="3"/>
    </w:pPr>
    <w:rPr>
      <w:rFonts w:cs="Times New Roman"/>
      <w:b/>
      <w:snapToGrid w:val="0"/>
      <w:color w:val="auto"/>
    </w:rPr>
  </w:style>
  <w:style w:type="paragraph" w:styleId="Ttulo5">
    <w:name w:val="heading 5"/>
    <w:basedOn w:val="Normal"/>
    <w:next w:val="Normal"/>
    <w:qFormat/>
    <w:rsid w:val="00963927"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rsid w:val="00963927"/>
    <w:pPr>
      <w:numPr>
        <w:numId w:val="3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rsid w:val="00963927"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rsid w:val="00963927"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rsid w:val="00963927"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rsid w:val="00963927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rsid w:val="00963927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uiPriority w:val="39"/>
    <w:rsid w:val="00963927"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rsid w:val="00963927"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Fontepargpadro"/>
    <w:uiPriority w:val="99"/>
    <w:rsid w:val="00963927"/>
    <w:rPr>
      <w:color w:val="0000FF"/>
      <w:u w:val="single"/>
    </w:rPr>
  </w:style>
  <w:style w:type="paragraph" w:customStyle="1" w:styleId="Instruo">
    <w:name w:val="Instrução"/>
    <w:basedOn w:val="Normal"/>
    <w:next w:val="Normal"/>
    <w:rsid w:val="00963927"/>
    <w:pPr>
      <w:jc w:val="left"/>
    </w:pPr>
    <w:rPr>
      <w:i/>
      <w:color w:val="0000FF"/>
    </w:rPr>
  </w:style>
  <w:style w:type="paragraph" w:styleId="Lista">
    <w:name w:val="List"/>
    <w:basedOn w:val="Normal"/>
    <w:rsid w:val="00963927"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rsid w:val="00963927"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rsid w:val="00963927"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rsid w:val="00963927"/>
    <w:pPr>
      <w:spacing w:after="240"/>
      <w:jc w:val="left"/>
    </w:pPr>
    <w:rPr>
      <w:b/>
      <w:color w:val="999999"/>
      <w:sz w:val="52"/>
    </w:rPr>
  </w:style>
  <w:style w:type="paragraph" w:styleId="Subttulo">
    <w:name w:val="Subtitle"/>
    <w:basedOn w:val="Normal"/>
    <w:qFormat/>
    <w:rsid w:val="00963927"/>
    <w:pPr>
      <w:jc w:val="right"/>
    </w:pPr>
    <w:rPr>
      <w:sz w:val="36"/>
      <w:lang w:val="en-US"/>
    </w:rPr>
  </w:style>
  <w:style w:type="paragraph" w:customStyle="1" w:styleId="STJNvel1">
    <w:name w:val="STJ Nível 1"/>
    <w:basedOn w:val="Ttulo1"/>
    <w:rsid w:val="00963927"/>
    <w:pPr>
      <w:numPr>
        <w:numId w:val="5"/>
      </w:numPr>
      <w:spacing w:before="0" w:after="240"/>
      <w:jc w:val="left"/>
    </w:pPr>
    <w:rPr>
      <w:bCs/>
      <w:caps w:val="0"/>
      <w:smallCaps/>
      <w:color w:val="000000"/>
      <w:sz w:val="26"/>
      <w:lang w:eastAsia="pt-BR"/>
    </w:rPr>
  </w:style>
  <w:style w:type="paragraph" w:customStyle="1" w:styleId="STJNvel2">
    <w:name w:val="STJ Nível 2"/>
    <w:basedOn w:val="Ttulo2"/>
    <w:autoRedefine/>
    <w:rsid w:val="0073562D"/>
    <w:pPr>
      <w:numPr>
        <w:numId w:val="6"/>
      </w:numPr>
      <w:tabs>
        <w:tab w:val="clear" w:pos="786"/>
        <w:tab w:val="left" w:pos="794"/>
      </w:tabs>
      <w:spacing w:before="240"/>
      <w:jc w:val="both"/>
    </w:pPr>
    <w:rPr>
      <w:rFonts w:cs="Arial"/>
      <w:bCs/>
      <w:color w:val="000000"/>
      <w:lang w:eastAsia="pt-BR"/>
    </w:rPr>
  </w:style>
  <w:style w:type="paragraph" w:customStyle="1" w:styleId="CTMISTabela">
    <w:name w:val="CTM/IS Tabela"/>
    <w:autoRedefine/>
    <w:rsid w:val="00203AE9"/>
    <w:pPr>
      <w:spacing w:before="60" w:after="60"/>
    </w:pPr>
    <w:rPr>
      <w:rFonts w:ascii="Arial" w:eastAsia="MS Mincho" w:hAnsi="Arial" w:cs="Arial"/>
      <w:b/>
      <w:lang w:val="en-US"/>
    </w:rPr>
  </w:style>
  <w:style w:type="paragraph" w:customStyle="1" w:styleId="STJNivel3">
    <w:name w:val="STJ Nivel 3"/>
    <w:basedOn w:val="Ttulo3"/>
    <w:autoRedefine/>
    <w:rsid w:val="002A2303"/>
    <w:pPr>
      <w:numPr>
        <w:ilvl w:val="0"/>
        <w:numId w:val="0"/>
      </w:numPr>
      <w:tabs>
        <w:tab w:val="left" w:pos="0"/>
      </w:tabs>
      <w:jc w:val="both"/>
    </w:pPr>
    <w:rPr>
      <w:rFonts w:cs="Arial"/>
      <w:i/>
      <w:sz w:val="22"/>
      <w:szCs w:val="22"/>
    </w:rPr>
  </w:style>
  <w:style w:type="character" w:styleId="Nmerodepgina">
    <w:name w:val="page number"/>
    <w:basedOn w:val="Fontepargpadro"/>
    <w:rsid w:val="00203AE9"/>
    <w:rPr>
      <w:sz w:val="16"/>
    </w:rPr>
  </w:style>
  <w:style w:type="paragraph" w:styleId="Textodebalo">
    <w:name w:val="Balloon Text"/>
    <w:basedOn w:val="Normal"/>
    <w:link w:val="TextodebaloChar"/>
    <w:rsid w:val="001D4ED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1D4ED4"/>
    <w:rPr>
      <w:rFonts w:ascii="Tahoma" w:hAnsi="Tahoma" w:cs="Tahoma"/>
      <w:color w:val="000000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3562D"/>
    <w:pPr>
      <w:ind w:left="720"/>
      <w:contextualSpacing/>
    </w:pPr>
  </w:style>
  <w:style w:type="character" w:styleId="Refdecomentrio">
    <w:name w:val="annotation reference"/>
    <w:basedOn w:val="Fontepargpadro"/>
    <w:rsid w:val="00DE79B9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DE79B9"/>
  </w:style>
  <w:style w:type="character" w:customStyle="1" w:styleId="TextodecomentrioChar">
    <w:name w:val="Texto de comentário Char"/>
    <w:basedOn w:val="Fontepargpadro"/>
    <w:link w:val="Textodecomentrio"/>
    <w:rsid w:val="00DE79B9"/>
    <w:rPr>
      <w:rFonts w:ascii="Arial" w:hAnsi="Arial" w:cs="Arial"/>
      <w:color w:val="000000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DE79B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DE79B9"/>
    <w:rPr>
      <w:rFonts w:ascii="Arial" w:hAnsi="Arial" w:cs="Arial"/>
      <w:b/>
      <w:bCs/>
      <w:color w:val="000000"/>
    </w:rPr>
  </w:style>
  <w:style w:type="paragraph" w:customStyle="1" w:styleId="Titulo4">
    <w:name w:val="Titulo 4"/>
    <w:basedOn w:val="Ttulo4"/>
    <w:link w:val="Titulo4Char"/>
    <w:qFormat/>
    <w:rsid w:val="00FF2A92"/>
    <w:pPr>
      <w:numPr>
        <w:numId w:val="7"/>
      </w:numPr>
    </w:pPr>
  </w:style>
  <w:style w:type="character" w:customStyle="1" w:styleId="Ttulo4Char">
    <w:name w:val="Título 4 Char"/>
    <w:basedOn w:val="Fontepargpadro"/>
    <w:link w:val="Ttulo4"/>
    <w:rsid w:val="00FF2A92"/>
    <w:rPr>
      <w:rFonts w:ascii="Arial" w:hAnsi="Arial"/>
      <w:b/>
      <w:snapToGrid w:val="0"/>
    </w:rPr>
  </w:style>
  <w:style w:type="character" w:customStyle="1" w:styleId="Titulo4Char">
    <w:name w:val="Titulo 4 Char"/>
    <w:basedOn w:val="Ttulo4Char"/>
    <w:link w:val="Titulo4"/>
    <w:rsid w:val="00FF2A92"/>
    <w:rPr>
      <w:rFonts w:ascii="Arial" w:hAnsi="Arial"/>
      <w:b/>
      <w:snapToGrid w:val="0"/>
    </w:rPr>
  </w:style>
  <w:style w:type="paragraph" w:customStyle="1" w:styleId="stjestilo4">
    <w:name w:val="stj estilo 4"/>
    <w:basedOn w:val="Titulo4"/>
    <w:link w:val="stjestilo4Char"/>
    <w:qFormat/>
    <w:rsid w:val="002A2303"/>
    <w:pPr>
      <w:numPr>
        <w:numId w:val="0"/>
      </w:numPr>
    </w:pPr>
    <w:rPr>
      <w:rFonts w:ascii="Times New Roman" w:hAnsi="Times New Roman"/>
      <w:b w:val="0"/>
    </w:rPr>
  </w:style>
  <w:style w:type="character" w:customStyle="1" w:styleId="stjestilo4Char">
    <w:name w:val="stj estilo 4 Char"/>
    <w:basedOn w:val="Titulo4Char"/>
    <w:link w:val="stjestilo4"/>
    <w:rsid w:val="002A2303"/>
    <w:rPr>
      <w:rFonts w:ascii="Arial" w:hAnsi="Arial"/>
      <w:b/>
      <w:snapToGrid w:val="0"/>
    </w:rPr>
  </w:style>
  <w:style w:type="character" w:styleId="Nmerodelinha">
    <w:name w:val="line number"/>
    <w:basedOn w:val="Fontepargpadro"/>
    <w:rsid w:val="00D706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microsoft.com/office/2007/relationships/stylesWithEffects" Target="stylesWithEffect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w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solter\AppData\Local\Temp\Template_EspecificacaoDeTela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8795F8-79D1-48EE-993D-0E8D2073E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Template_EspecificacaoDeTela.dot</Template>
  <TotalTime>435</TotalTime>
  <Pages>24</Pages>
  <Words>5094</Words>
  <Characters>27508</Characters>
  <Application>Microsoft Office Word</Application>
  <DocSecurity>0</DocSecurity>
  <Lines>229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</vt:lpstr>
    </vt:vector>
  </TitlesOfParts>
  <Company>Superior Tribunal de Justiça</Company>
  <LinksUpToDate>false</LinksUpToDate>
  <CharactersWithSpaces>32537</CharactersWithSpaces>
  <SharedDoc>false</SharedDoc>
  <HLinks>
    <vt:vector size="60" baseType="variant">
      <vt:variant>
        <vt:i4>1114175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_Toc391395494</vt:lpwstr>
      </vt:variant>
      <vt:variant>
        <vt:i4>1114175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_Toc391395493</vt:lpwstr>
      </vt:variant>
      <vt:variant>
        <vt:i4>1114175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_Toc391395492</vt:lpwstr>
      </vt:variant>
      <vt:variant>
        <vt:i4>1114175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_Toc391395491</vt:lpwstr>
      </vt:variant>
      <vt:variant>
        <vt:i4>1114175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_Toc391395490</vt:lpwstr>
      </vt:variant>
      <vt:variant>
        <vt:i4>1048639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_Toc391395489</vt:lpwstr>
      </vt:variant>
      <vt:variant>
        <vt:i4>1048639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_Toc391395488</vt:lpwstr>
      </vt:variant>
      <vt:variant>
        <vt:i4>1048639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_Toc391395487</vt:lpwstr>
      </vt:variant>
      <vt:variant>
        <vt:i4>1048639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_Toc391395486</vt:lpwstr>
      </vt:variant>
      <vt:variant>
        <vt:i4>1048639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_Toc391395485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</dc:title>
  <dc:creator>Andreia Marques Solter de Azevedo</dc:creator>
  <cp:lastModifiedBy>rayanne.felicio</cp:lastModifiedBy>
  <cp:revision>20</cp:revision>
  <cp:lastPrinted>2009-03-06T19:55:00Z</cp:lastPrinted>
  <dcterms:created xsi:type="dcterms:W3CDTF">2014-08-22T17:56:00Z</dcterms:created>
  <dcterms:modified xsi:type="dcterms:W3CDTF">2014-09-16T21:02:00Z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cesso STJ">
    <vt:lpwstr>STJ 0005/2014</vt:lpwstr>
  </property>
  <property fmtid="{D5CDD505-2E9C-101B-9397-08002B2CF9AE}" pid="3" name="SiglaNomeProjeto">
    <vt:lpwstr>SISOUV - Sistema de Ouvidoria</vt:lpwstr>
  </property>
</Properties>
</file>